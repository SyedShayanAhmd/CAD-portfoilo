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1B4F006F" w14:textId="77777777" w:rsidTr="00A43A5B">
        <w:trPr>
          <w:cantSplit/>
          <w:trHeight w:val="4488"/>
        </w:trPr>
        <w:tc>
          <w:tcPr>
            <w:tcW w:w="6285" w:type="dxa"/>
          </w:tcPr>
          <w:p w14:paraId="35B69DD4" w14:textId="1528B4BA" w:rsidR="00F448BC" w:rsidRDefault="00860457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A9FC11" wp14:editId="2D321258">
                  <wp:extent cx="3853815" cy="2219325"/>
                  <wp:effectExtent l="0" t="0" r="0" b="9525"/>
                  <wp:docPr id="1617028554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2855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702AA9DE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39D18D55" w14:textId="122C8E37" w:rsidR="00B77317" w:rsidRPr="00CD1539" w:rsidRDefault="00860457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</w:t>
                  </w:r>
                  <w:r w:rsidR="00F23458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of Sheet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v1[1</w:t>
                  </w:r>
                  <w:r w:rsidR="00F23458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]. step</w:t>
                  </w:r>
                </w:p>
                <w:p w14:paraId="3727BC03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0A649988" w14:textId="41C389D8" w:rsidR="00B77317" w:rsidRPr="00CD1539" w:rsidRDefault="00860457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Saturday, December 30, 2023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Sr Muzammil Ejaz &amp; Syed Shayan Ahmed</w:t>
                  </w:r>
                </w:p>
                <w:p w14:paraId="5062B319" w14:textId="53F02F07" w:rsidR="00B77317" w:rsidRPr="00CD1539" w:rsidRDefault="00860457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2</w:t>
                  </w:r>
                </w:p>
                <w:p w14:paraId="757DA4DD" w14:textId="69B4F50E" w:rsidR="00B77317" w:rsidRPr="006A441F" w:rsidRDefault="00860457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60363898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2FC3A5F5" w14:textId="0F7063DF" w:rsidR="00B77317" w:rsidRDefault="00860457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728CE984" w14:textId="0C0BA3E4" w:rsidR="00860457" w:rsidRDefault="001041F1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154814829" w:history="1">
                        <w:r w:rsidR="00860457" w:rsidRPr="000F4EC7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 w:rsidR="00860457">
                          <w:rPr>
                            <w:noProof/>
                            <w:webHidden/>
                          </w:rPr>
                          <w:tab/>
                        </w:r>
                        <w:r w:rsidR="00860457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60457">
                          <w:rPr>
                            <w:noProof/>
                            <w:webHidden/>
                          </w:rPr>
                          <w:instrText xml:space="preserve"> PAGEREF _Toc154814829 \h </w:instrText>
                        </w:r>
                        <w:r w:rsidR="00860457">
                          <w:rPr>
                            <w:noProof/>
                            <w:webHidden/>
                          </w:rPr>
                        </w:r>
                        <w:r w:rsidR="00860457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F23458">
                          <w:rPr>
                            <w:noProof/>
                            <w:webHidden/>
                          </w:rPr>
                          <w:t>2</w:t>
                        </w:r>
                        <w:r w:rsidR="00860457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2E765E4" w14:textId="6E87125F" w:rsidR="00860457" w:rsidRDefault="00000000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4814830" w:history="1">
                        <w:r w:rsidR="00860457" w:rsidRPr="000F4EC7">
                          <w:rPr>
                            <w:rStyle w:val="Hyperlink"/>
                            <w:noProof/>
                          </w:rPr>
                          <w:t>Units</w:t>
                        </w:r>
                        <w:r w:rsidR="00860457">
                          <w:rPr>
                            <w:noProof/>
                            <w:webHidden/>
                          </w:rPr>
                          <w:tab/>
                        </w:r>
                        <w:r w:rsidR="00860457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60457">
                          <w:rPr>
                            <w:noProof/>
                            <w:webHidden/>
                          </w:rPr>
                          <w:instrText xml:space="preserve"> PAGEREF _Toc154814830 \h </w:instrText>
                        </w:r>
                        <w:r w:rsidR="00860457">
                          <w:rPr>
                            <w:noProof/>
                            <w:webHidden/>
                          </w:rPr>
                        </w:r>
                        <w:r w:rsidR="00860457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F23458">
                          <w:rPr>
                            <w:noProof/>
                            <w:webHidden/>
                          </w:rPr>
                          <w:t>3</w:t>
                        </w:r>
                        <w:r w:rsidR="00860457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23C95E6" w14:textId="6DC4E6CB" w:rsidR="00860457" w:rsidRDefault="00000000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4814831" w:history="1">
                        <w:r w:rsidR="00860457" w:rsidRPr="000F4EC7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 w:rsidR="00860457">
                          <w:rPr>
                            <w:noProof/>
                            <w:webHidden/>
                          </w:rPr>
                          <w:tab/>
                        </w:r>
                        <w:r w:rsidR="00860457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60457">
                          <w:rPr>
                            <w:noProof/>
                            <w:webHidden/>
                          </w:rPr>
                          <w:instrText xml:space="preserve"> PAGEREF _Toc154814831 \h </w:instrText>
                        </w:r>
                        <w:r w:rsidR="00860457">
                          <w:rPr>
                            <w:noProof/>
                            <w:webHidden/>
                          </w:rPr>
                        </w:r>
                        <w:r w:rsidR="00860457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F23458">
                          <w:rPr>
                            <w:noProof/>
                            <w:webHidden/>
                          </w:rPr>
                          <w:t>3</w:t>
                        </w:r>
                        <w:r w:rsidR="00860457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94F69A1" w14:textId="1148A796" w:rsidR="00860457" w:rsidRDefault="00000000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4814832" w:history="1">
                        <w:r w:rsidR="00860457" w:rsidRPr="000F4EC7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 w:rsidR="00860457">
                          <w:rPr>
                            <w:noProof/>
                            <w:webHidden/>
                          </w:rPr>
                          <w:tab/>
                        </w:r>
                        <w:r w:rsidR="00860457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60457">
                          <w:rPr>
                            <w:noProof/>
                            <w:webHidden/>
                          </w:rPr>
                          <w:instrText xml:space="preserve"> PAGEREF _Toc154814832 \h </w:instrText>
                        </w:r>
                        <w:r w:rsidR="00860457">
                          <w:rPr>
                            <w:noProof/>
                            <w:webHidden/>
                          </w:rPr>
                        </w:r>
                        <w:r w:rsidR="00860457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F23458">
                          <w:rPr>
                            <w:noProof/>
                            <w:webHidden/>
                          </w:rPr>
                          <w:t>4</w:t>
                        </w:r>
                        <w:r w:rsidR="00860457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6940D7F" w14:textId="7CC421DC" w:rsidR="00860457" w:rsidRDefault="00000000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4814833" w:history="1">
                        <w:r w:rsidR="00860457" w:rsidRPr="000F4EC7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 w:rsidR="00860457">
                          <w:rPr>
                            <w:noProof/>
                            <w:webHidden/>
                          </w:rPr>
                          <w:tab/>
                        </w:r>
                        <w:r w:rsidR="00860457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60457">
                          <w:rPr>
                            <w:noProof/>
                            <w:webHidden/>
                          </w:rPr>
                          <w:instrText xml:space="preserve"> PAGEREF _Toc154814833 \h </w:instrText>
                        </w:r>
                        <w:r w:rsidR="00860457">
                          <w:rPr>
                            <w:noProof/>
                            <w:webHidden/>
                          </w:rPr>
                        </w:r>
                        <w:r w:rsidR="00860457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F23458">
                          <w:rPr>
                            <w:noProof/>
                            <w:webHidden/>
                          </w:rPr>
                          <w:t>5</w:t>
                        </w:r>
                        <w:r w:rsidR="00860457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FC268AA" w14:textId="38D689F8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1B25FC5B" w14:textId="77777777" w:rsidR="00F448BC" w:rsidRDefault="00F448BC" w:rsidP="00A5373F"/>
        </w:tc>
      </w:tr>
      <w:tr w:rsidR="00F448BC" w14:paraId="6B300BC6" w14:textId="77777777" w:rsidTr="00BE081A">
        <w:trPr>
          <w:cantSplit/>
          <w:trHeight w:val="3924"/>
        </w:trPr>
        <w:tc>
          <w:tcPr>
            <w:tcW w:w="6285" w:type="dxa"/>
          </w:tcPr>
          <w:p w14:paraId="40D05FD7" w14:textId="47110072" w:rsidR="00C27B5D" w:rsidRDefault="00860457" w:rsidP="00C27B5D">
            <w:pPr>
              <w:pStyle w:val="Heading1"/>
            </w:pPr>
            <w:r>
              <w:t xml:space="preserve"> </w:t>
            </w:r>
          </w:p>
          <w:p w14:paraId="14F999D1" w14:textId="412DD240" w:rsidR="00F448BC" w:rsidRPr="00E65D6E" w:rsidRDefault="00860457" w:rsidP="00FF408C">
            <w:r>
              <w:t xml:space="preserve"> </w:t>
            </w:r>
          </w:p>
        </w:tc>
        <w:tc>
          <w:tcPr>
            <w:tcW w:w="4713" w:type="dxa"/>
            <w:vMerge/>
          </w:tcPr>
          <w:p w14:paraId="468EB12E" w14:textId="77777777" w:rsidR="00F448BC" w:rsidRPr="00A33AA4" w:rsidRDefault="00F448BC" w:rsidP="00840CC7">
            <w:pPr>
              <w:pStyle w:val="TOC3"/>
            </w:pPr>
          </w:p>
        </w:tc>
      </w:tr>
    </w:tbl>
    <w:p w14:paraId="7ADAF9DD" w14:textId="15E7AE81" w:rsidR="00343025" w:rsidRDefault="00F25CD7" w:rsidP="00860457">
      <w:r>
        <w:br w:type="page"/>
      </w:r>
      <w:bookmarkStart w:id="0" w:name="_Toc243733140"/>
      <w:bookmarkStart w:id="1" w:name="_Toc245020107"/>
      <w:bookmarkStart w:id="2" w:name="_Toc245020139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0AB21C1E" w14:textId="77777777" w:rsidTr="00ED5A01">
        <w:tc>
          <w:tcPr>
            <w:tcW w:w="11016" w:type="dxa"/>
          </w:tcPr>
          <w:p w14:paraId="3DB08ACC" w14:textId="48D9EF4D" w:rsidR="00FF408C" w:rsidRDefault="00860457" w:rsidP="00FF408C">
            <w:pPr>
              <w:pStyle w:val="Heading1"/>
            </w:pPr>
            <w:bookmarkStart w:id="3" w:name="_Toc154814829"/>
            <w:r>
              <w:lastRenderedPageBreak/>
              <w:t>Model Information</w:t>
            </w:r>
            <w:bookmarkEnd w:id="3"/>
          </w:p>
          <w:p w14:paraId="38C98329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68D73084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5992D769" w14:textId="77777777" w:rsidTr="00077EA0">
                    <w:tc>
                      <w:tcPr>
                        <w:tcW w:w="8640" w:type="dxa"/>
                      </w:tcPr>
                      <w:p w14:paraId="25B98793" w14:textId="3A491100" w:rsidR="00077EA0" w:rsidRDefault="00860457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201DF083" wp14:editId="24BDB144">
                              <wp:extent cx="5349240" cy="3080385"/>
                              <wp:effectExtent l="0" t="0" r="3810" b="5715"/>
                              <wp:docPr id="1148521596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48521596" name="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0803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715EBC25" w14:textId="044DF9E4" w:rsidR="00C16188" w:rsidRDefault="00860457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Sheet v1[1].step</w:t>
                  </w:r>
                </w:p>
                <w:p w14:paraId="5A64D1F3" w14:textId="76BB8DB9" w:rsidR="00C16188" w:rsidRDefault="00860457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4F3BF44D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26D1E9B" w14:textId="6895CDDB" w:rsidR="00C16188" w:rsidRPr="0044448A" w:rsidRDefault="00860457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60420F7B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A181F90" w14:textId="6F2B1F43" w:rsidR="00C16188" w:rsidRDefault="00860457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A7FBF3E" w14:textId="1B399C03" w:rsidR="00C16188" w:rsidRDefault="0086045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1D85E87" w14:textId="2EA17A19" w:rsidR="00C16188" w:rsidRDefault="0086045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4AF32F0" w14:textId="413A8A8D" w:rsidR="00C16188" w:rsidRDefault="0086045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6DFE3D19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158C9E8" w14:textId="4637B6FC" w:rsidR="00C16188" w:rsidRDefault="00860457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Split Line2</w:t>
                  </w:r>
                </w:p>
                <w:p w14:paraId="2646BC86" w14:textId="264AA401" w:rsidR="004B3022" w:rsidRPr="0044448A" w:rsidRDefault="00860457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8827B67" wp14:editId="0B53E984">
                        <wp:extent cx="1562735" cy="899795"/>
                        <wp:effectExtent l="0" t="0" r="0" b="0"/>
                        <wp:docPr id="1796364342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6364342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997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2BB2219" w14:textId="0C6A1C55" w:rsidR="00C16188" w:rsidRPr="0044448A" w:rsidRDefault="0086045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3701B49" w14:textId="77777777" w:rsidR="00860457" w:rsidRDefault="0086045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Mass:2.73499 kg</w:t>
                  </w:r>
                </w:p>
                <w:p w14:paraId="683EBE1E" w14:textId="77777777" w:rsidR="00860457" w:rsidRDefault="0086045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Volume:0.00035064 m^3</w:t>
                  </w:r>
                </w:p>
                <w:p w14:paraId="7162A694" w14:textId="77777777" w:rsidR="00860457" w:rsidRDefault="0086045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63EED352" w14:textId="77777777" w:rsidR="00860457" w:rsidRDefault="0086045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Weight:26.8029 N</w:t>
                  </w:r>
                </w:p>
                <w:p w14:paraId="6017BC26" w14:textId="709D7718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ECFA77A" w14:textId="77777777" w:rsidR="00860457" w:rsidRDefault="0086045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C:\Users\FC\Documents\Sheet analysis\Sheet v1[1].step.SLDPRT</w:t>
                  </w:r>
                </w:p>
                <w:p w14:paraId="0999D7F3" w14:textId="2F58DB9F" w:rsidR="00C16188" w:rsidRPr="0044448A" w:rsidRDefault="0086045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29 10:07:16 2023</w:t>
                  </w:r>
                </w:p>
              </w:tc>
            </w:tr>
          </w:tbl>
          <w:p w14:paraId="27267DBA" w14:textId="2484BCB0" w:rsidR="00FF408C" w:rsidRDefault="00FF408C" w:rsidP="00A96F2C"/>
        </w:tc>
      </w:tr>
      <w:bookmarkEnd w:id="0"/>
      <w:bookmarkEnd w:id="1"/>
      <w:bookmarkEnd w:id="2"/>
    </w:tbl>
    <w:p w14:paraId="65E87C4C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4A824852" w14:textId="77777777" w:rsidTr="00E80CD9">
        <w:tc>
          <w:tcPr>
            <w:tcW w:w="11016" w:type="dxa"/>
          </w:tcPr>
          <w:p w14:paraId="22F56C84" w14:textId="35BF44B0" w:rsidR="00F33129" w:rsidRPr="00B35001" w:rsidRDefault="00860457" w:rsidP="000A7C6B">
            <w:pPr>
              <w:pStyle w:val="Heading1"/>
            </w:pPr>
            <w:bookmarkStart w:id="4" w:name="_Toc154814830"/>
            <w:r>
              <w:lastRenderedPageBreak/>
              <w:t>Units</w:t>
            </w:r>
            <w:bookmarkEnd w:id="4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156"/>
              <w:gridCol w:w="5049"/>
            </w:tblGrid>
            <w:tr w:rsidR="00F33129" w14:paraId="1BA521B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50D5ED" w14:textId="6D1BB5AA" w:rsidR="00F33129" w:rsidRDefault="00860457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2BB400" w14:textId="55AC81E8" w:rsidR="00F33129" w:rsidRDefault="0086045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860457" w14:paraId="67E64914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C63395" w14:textId="088E6839" w:rsidR="00860457" w:rsidRDefault="00860457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B5C228" w14:textId="5A411205" w:rsidR="00860457" w:rsidRDefault="00860457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860457" w14:paraId="7E287DBB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1D928E" w14:textId="726C6B3D" w:rsidR="00860457" w:rsidRDefault="00860457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8C305F" w14:textId="445AEA30" w:rsidR="00860457" w:rsidRDefault="0086045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860457" w14:paraId="3F4238B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591A55" w14:textId="6A85B2BE" w:rsidR="00860457" w:rsidRDefault="00860457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53DC96" w14:textId="26271810" w:rsidR="00860457" w:rsidRDefault="00860457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860457" w14:paraId="75601895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D98D84" w14:textId="029C0BA9" w:rsidR="00860457" w:rsidRDefault="00860457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170D25" w14:textId="37780BDE" w:rsidR="00860457" w:rsidRDefault="0086045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60161721" w14:textId="0634197A" w:rsidR="00F33129" w:rsidRDefault="00F33129" w:rsidP="000A7C6B"/>
        </w:tc>
      </w:tr>
    </w:tbl>
    <w:p w14:paraId="031D4AE2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2CF1849F" w14:textId="77777777" w:rsidTr="005273D5">
        <w:trPr>
          <w:trHeight w:val="4158"/>
        </w:trPr>
        <w:tc>
          <w:tcPr>
            <w:tcW w:w="11136" w:type="dxa"/>
          </w:tcPr>
          <w:p w14:paraId="15CE7275" w14:textId="0CD43F39" w:rsidR="00E80CD9" w:rsidRPr="00AC3438" w:rsidRDefault="00860457" w:rsidP="000A7C6B">
            <w:pPr>
              <w:pStyle w:val="Heading1"/>
            </w:pPr>
            <w:bookmarkStart w:id="5" w:name="_Toc154814831"/>
            <w:bookmarkStart w:id="6" w:name="_Toc243733144"/>
            <w:bookmarkStart w:id="7" w:name="_Toc245020112"/>
            <w:bookmarkStart w:id="8" w:name="_Toc245020144"/>
            <w:r>
              <w:t>Material Properties</w:t>
            </w:r>
            <w:bookmarkEnd w:id="5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75E5946C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C09A862" w14:textId="5EA0BFD3" w:rsidR="00E80CD9" w:rsidRPr="003E6C57" w:rsidRDefault="00860457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98D72B9" w14:textId="0E86DFFE" w:rsidR="00E80CD9" w:rsidRPr="003E6C57" w:rsidRDefault="00860457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276E2C0" w14:textId="60C6E8E9" w:rsidR="00E80CD9" w:rsidRPr="003E6C57" w:rsidRDefault="00860457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06FB7BD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037BE7AD" w14:textId="77321A7B" w:rsidR="00E80CD9" w:rsidRPr="00577134" w:rsidRDefault="00860457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582EE648" wp14:editId="56BD15B9">
                        <wp:extent cx="1904365" cy="1096645"/>
                        <wp:effectExtent l="0" t="0" r="635" b="8255"/>
                        <wp:docPr id="520210885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0210885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0966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79D820B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37395D0" w14:textId="6D912654" w:rsidR="00E80CD9" w:rsidRPr="00BE6656" w:rsidRDefault="00860457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4472EB8" w14:textId="757921C4" w:rsidR="00E80CD9" w:rsidRPr="00BE6656" w:rsidRDefault="0086045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Plain </w:t>
                        </w:r>
                        <w:r w:rsidR="00F23458"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Mild </w:t>
                        </w: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Carbon Steel</w:t>
                        </w:r>
                      </w:p>
                    </w:tc>
                  </w:tr>
                  <w:tr w:rsidR="00860457" w:rsidRPr="00577134" w14:paraId="282AF15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02CEC3B" w14:textId="127A13CB" w:rsidR="00860457" w:rsidRDefault="0086045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66F555E" w14:textId="7055FD27" w:rsidR="00860457" w:rsidRDefault="0086045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860457" w:rsidRPr="00577134" w14:paraId="0846446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A3DA0C" w14:textId="0AB9D871" w:rsidR="00860457" w:rsidRDefault="0086045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F0F079" w14:textId="16B1180F" w:rsidR="00860457" w:rsidRDefault="0086045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860457" w:rsidRPr="00577134" w14:paraId="6860081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8CAE18B" w14:textId="47228A55" w:rsidR="00860457" w:rsidRDefault="0086045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A3B84BC" w14:textId="1321B905" w:rsidR="00860457" w:rsidRDefault="0086045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2.20594e+08 N/m^2</w:t>
                        </w:r>
                      </w:p>
                    </w:tc>
                  </w:tr>
                  <w:tr w:rsidR="00860457" w:rsidRPr="00577134" w14:paraId="3DE4230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FED800" w14:textId="742172B3" w:rsidR="00860457" w:rsidRDefault="0086045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DB18265" w14:textId="423A3A15" w:rsidR="00860457" w:rsidRDefault="0086045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3.99826e+08 N/m^2</w:t>
                        </w:r>
                      </w:p>
                    </w:tc>
                  </w:tr>
                  <w:tr w:rsidR="00860457" w:rsidRPr="00577134" w14:paraId="3131D5E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088C721" w14:textId="5FE8AF6D" w:rsidR="00860457" w:rsidRDefault="0086045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A4C0392" w14:textId="7C9EC9A0" w:rsidR="00860457" w:rsidRDefault="0086045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860457" w:rsidRPr="00577134" w14:paraId="067B37E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225B13" w14:textId="401B7CD8" w:rsidR="00860457" w:rsidRDefault="0086045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D0C934A" w14:textId="79913698" w:rsidR="00860457" w:rsidRDefault="0086045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860457" w:rsidRPr="00577134" w14:paraId="55E6B27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8F3D3E8" w14:textId="0E595F11" w:rsidR="00860457" w:rsidRDefault="0086045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D155190" w14:textId="15A0CEDE" w:rsidR="00860457" w:rsidRDefault="0086045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860457" w:rsidRPr="00577134" w14:paraId="3FC1675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79F91EA" w14:textId="79A713CD" w:rsidR="00860457" w:rsidRDefault="0086045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FAD8B2E" w14:textId="19AFA872" w:rsidR="00860457" w:rsidRDefault="0086045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860457" w:rsidRPr="00577134" w14:paraId="2CFAE08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4D229B5" w14:textId="2F83FEA6" w:rsidR="00860457" w:rsidRDefault="0086045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D96CB1C" w14:textId="75CCDFD9" w:rsidR="00860457" w:rsidRDefault="0086045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1.3e-05 /Kelvin</w:t>
                        </w:r>
                      </w:p>
                    </w:tc>
                  </w:tr>
                </w:tbl>
                <w:p w14:paraId="736CA89B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2A8D3A1F" w14:textId="12A08D54" w:rsidR="00E80CD9" w:rsidRPr="00577134" w:rsidRDefault="00F2345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 Body</w:t>
                  </w:r>
                  <w:r w:rsidR="00860457"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1(Split Line</w:t>
                  </w:r>
                  <w:proofErr w:type="gramStart"/>
                  <w:r w:rsidR="00860457">
                    <w:rPr>
                      <w:rStyle w:val="Strong"/>
                      <w:b w:val="0"/>
                      <w:sz w:val="20"/>
                      <w:szCs w:val="20"/>
                    </w:rPr>
                    <w:t>2)(</w:t>
                  </w:r>
                  <w:proofErr w:type="gramEnd"/>
                  <w:r w:rsidR="00860457">
                    <w:rPr>
                      <w:rStyle w:val="Strong"/>
                      <w:b w:val="0"/>
                      <w:sz w:val="20"/>
                      <w:szCs w:val="20"/>
                    </w:rPr>
                    <w:t>Sheet v1[1].step)</w:t>
                  </w:r>
                </w:p>
              </w:tc>
            </w:tr>
            <w:tr w:rsidR="00E80CD9" w:rsidRPr="000841BF" w14:paraId="42962D99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4B0965E0" w14:textId="1587EECA" w:rsidR="00E80CD9" w:rsidRPr="000841BF" w:rsidRDefault="00860457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</w:tbl>
          <w:p w14:paraId="001B289B" w14:textId="7AA1F0FB" w:rsidR="00E80CD9" w:rsidRDefault="00E80CD9" w:rsidP="000A7C6B"/>
        </w:tc>
      </w:tr>
      <w:bookmarkEnd w:id="6"/>
      <w:bookmarkEnd w:id="7"/>
      <w:bookmarkEnd w:id="8"/>
    </w:tbl>
    <w:p w14:paraId="48799816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0FC2B670" w14:textId="77777777" w:rsidTr="00452CBC">
        <w:tc>
          <w:tcPr>
            <w:tcW w:w="11016" w:type="dxa"/>
          </w:tcPr>
          <w:p w14:paraId="7BCC616D" w14:textId="66BD8529" w:rsidR="005273D5" w:rsidRPr="00AF1A58" w:rsidRDefault="00860457" w:rsidP="000A7C6B">
            <w:pPr>
              <w:pStyle w:val="Heading1"/>
              <w:rPr>
                <w:b w:val="0"/>
                <w:bCs w:val="0"/>
              </w:rPr>
            </w:pPr>
            <w:bookmarkStart w:id="9" w:name="_Toc154814832"/>
            <w:r>
              <w:rPr>
                <w:rStyle w:val="Strong"/>
              </w:rPr>
              <w:lastRenderedPageBreak/>
              <w:t>Loads and Fixtures</w:t>
            </w:r>
            <w:bookmarkEnd w:id="9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860457" w14:paraId="04026B1D" w14:textId="77777777" w:rsidTr="00952F5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6AC27FD7" w14:textId="5DEF7A20" w:rsidR="00860457" w:rsidRPr="004E282D" w:rsidRDefault="00860457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2AF5504" w14:textId="23B99AEC" w:rsidR="00860457" w:rsidRPr="004E282D" w:rsidRDefault="0086045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3C2D216" w14:textId="1890F3E0" w:rsidR="00860457" w:rsidRPr="004E282D" w:rsidRDefault="0086045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860457" w14:paraId="7B92ACA8" w14:textId="77777777" w:rsidTr="008604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BD3F832" w14:textId="772C8F1E" w:rsidR="00860457" w:rsidRPr="00AD5FBA" w:rsidRDefault="00860457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3DE58D00" w14:textId="37192738" w:rsidR="00860457" w:rsidRPr="006208CB" w:rsidRDefault="0086045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5B025D58" wp14:editId="2677A336">
                        <wp:extent cx="1772285" cy="1020445"/>
                        <wp:effectExtent l="0" t="0" r="0" b="8255"/>
                        <wp:docPr id="199006643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0066435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0204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860457" w14:paraId="1C699A74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68EA75A" w14:textId="2721E56F" w:rsidR="00860457" w:rsidRPr="00BE6656" w:rsidRDefault="00860457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9B6FF37" w14:textId="5A6B9569" w:rsidR="00860457" w:rsidRPr="00154A1A" w:rsidRDefault="0086045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860457" w14:paraId="5C21438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5AF1D24" w14:textId="03292063" w:rsidR="00860457" w:rsidRDefault="0086045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9FDE404" w14:textId="5BCC373A" w:rsidR="00860457" w:rsidRDefault="0086045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4BB50BCE" w14:textId="77777777" w:rsidR="00860457" w:rsidRPr="004C6DEB" w:rsidRDefault="00860457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860457" w14:paraId="6B61E58F" w14:textId="77777777" w:rsidTr="00BD7B9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18B60E3C" w14:textId="06A4B67C" w:rsidR="00860457" w:rsidRPr="003F154A" w:rsidRDefault="00860457" w:rsidP="00BD7B9E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860457" w14:paraId="7E75ACAF" w14:textId="77777777" w:rsidTr="00BD7B9E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B4CD4FD" w14:textId="375A6348" w:rsidR="00860457" w:rsidRDefault="00860457" w:rsidP="00BD7B9E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D93A26F" w14:textId="01F606BA" w:rsidR="00860457" w:rsidRDefault="00860457" w:rsidP="00BD7B9E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3CB62D3" w14:textId="26F1671F" w:rsidR="00860457" w:rsidRDefault="00860457" w:rsidP="00BD7B9E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C9B2513" w14:textId="295D185C" w:rsidR="00860457" w:rsidRDefault="00860457" w:rsidP="00BD7B9E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6EA1D60" w14:textId="01FFEAF6" w:rsidR="00860457" w:rsidRDefault="00860457" w:rsidP="00BD7B9E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860457" w14:paraId="2CF85388" w14:textId="77777777" w:rsidTr="00BD7B9E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36EBA5A" w14:textId="6C81D9B2" w:rsidR="00860457" w:rsidRDefault="00860457" w:rsidP="00BD7B9E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9EFBD13" w14:textId="4EF9CF71" w:rsidR="00860457" w:rsidRPr="00EF37BF" w:rsidRDefault="00860457" w:rsidP="00BD7B9E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5.05447e-05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D356C74" w14:textId="35C74C2A" w:rsidR="00860457" w:rsidRPr="00EF37BF" w:rsidRDefault="00860457" w:rsidP="00BD7B9E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0.000123978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58E5CDB" w14:textId="50E64BDD" w:rsidR="00860457" w:rsidRDefault="00860457" w:rsidP="00BD7B9E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-0.500951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18D18AC" w14:textId="0F16BAC3" w:rsidR="00860457" w:rsidRPr="00EF37BF" w:rsidRDefault="00860457" w:rsidP="00BD7B9E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0.500951</w:t>
                        </w:r>
                      </w:p>
                    </w:tc>
                  </w:tr>
                  <w:tr w:rsidR="00860457" w14:paraId="19C60E78" w14:textId="77777777" w:rsidTr="00BD7B9E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DA9421A" w14:textId="4C897A26" w:rsidR="00860457" w:rsidRDefault="00860457" w:rsidP="00BD7B9E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 xml:space="preserve">Reaction </w:t>
                        </w:r>
                        <w:proofErr w:type="gramStart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Moment(</w:t>
                        </w:r>
                        <w:proofErr w:type="spellStart"/>
                        <w:proofErr w:type="gram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N.m</w:t>
                        </w:r>
                        <w:proofErr w:type="spell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159B409" w14:textId="6097F00D" w:rsidR="00860457" w:rsidRDefault="00860457" w:rsidP="00BD7B9E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95CC03F" w14:textId="39C1C704" w:rsidR="00860457" w:rsidRDefault="00860457" w:rsidP="00BD7B9E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647F7D9" w14:textId="2DF9491C" w:rsidR="00860457" w:rsidRDefault="00860457" w:rsidP="00BD7B9E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1FBF3D5" w14:textId="76077FE3" w:rsidR="00860457" w:rsidRDefault="00860457" w:rsidP="00BD7B9E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5E25CE22" w14:textId="77777777" w:rsidR="00860457" w:rsidRDefault="00860457" w:rsidP="00BD7B9E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860457" w14:paraId="04D9D621" w14:textId="77777777" w:rsidTr="008604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8" w:space="0" w:color="000000" w:themeColor="text1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65016313" w14:textId="692E3740" w:rsidR="00860457" w:rsidRPr="00AD5FBA" w:rsidRDefault="00860457" w:rsidP="00BD7B9E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Roller/Slider-2</w:t>
                  </w:r>
                </w:p>
              </w:tc>
              <w:tc>
                <w:tcPr>
                  <w:tcW w:w="302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</w:tcBorders>
                </w:tcPr>
                <w:p w14:paraId="0142B0F0" w14:textId="02CD2F3C" w:rsidR="00860457" w:rsidRPr="006208CB" w:rsidRDefault="00860457" w:rsidP="00BD7B9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499C8C5" wp14:editId="086F074C">
                        <wp:extent cx="1772285" cy="1020445"/>
                        <wp:effectExtent l="0" t="0" r="0" b="8255"/>
                        <wp:docPr id="548261034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8261034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0204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860457" w14:paraId="7D4F1B63" w14:textId="77777777" w:rsidTr="00BD7B9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68AA347" w14:textId="2A6D62A2" w:rsidR="00860457" w:rsidRPr="00BE6656" w:rsidRDefault="00860457" w:rsidP="00BD7B9E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FA6CE8F" w14:textId="416DA4D0" w:rsidR="00860457" w:rsidRPr="00154A1A" w:rsidRDefault="00860457" w:rsidP="00BD7B9E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9 face(s)</w:t>
                        </w:r>
                      </w:p>
                    </w:tc>
                  </w:tr>
                  <w:tr w:rsidR="00860457" w14:paraId="45B57630" w14:textId="77777777" w:rsidTr="00BD7B9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003ADDA" w14:textId="5D83E66E" w:rsidR="00860457" w:rsidRDefault="00860457" w:rsidP="00BD7B9E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8314874" w14:textId="282BDF62" w:rsidR="00860457" w:rsidRDefault="00860457" w:rsidP="00BD7B9E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Roller/Slider</w:t>
                        </w:r>
                      </w:p>
                    </w:tc>
                  </w:tr>
                </w:tbl>
                <w:p w14:paraId="5EDAA431" w14:textId="77777777" w:rsidR="00860457" w:rsidRPr="004C6DEB" w:rsidRDefault="00860457" w:rsidP="00BD7B9E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860457" w14:paraId="6BDC75BC" w14:textId="77777777" w:rsidTr="00BD7B9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408C0AB3" w14:textId="54315A48" w:rsidR="00860457" w:rsidRPr="003F154A" w:rsidRDefault="00860457" w:rsidP="00BD7B9E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860457" w14:paraId="178851D0" w14:textId="77777777" w:rsidTr="00BD7B9E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7835024" w14:textId="25DF214B" w:rsidR="00860457" w:rsidRDefault="00860457" w:rsidP="00BD7B9E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3A64A1F" w14:textId="18EB8E28" w:rsidR="00860457" w:rsidRDefault="00860457" w:rsidP="00BD7B9E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D766751" w14:textId="21BBCA06" w:rsidR="00860457" w:rsidRDefault="00860457" w:rsidP="00BD7B9E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2668962" w14:textId="4A5A6DF6" w:rsidR="00860457" w:rsidRDefault="00860457" w:rsidP="00BD7B9E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2B15149" w14:textId="54F1C57A" w:rsidR="00860457" w:rsidRDefault="00860457" w:rsidP="00BD7B9E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860457" w14:paraId="6F8426C1" w14:textId="77777777" w:rsidTr="00BD7B9E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3B74871" w14:textId="3EA4C9B9" w:rsidR="00860457" w:rsidRDefault="00860457" w:rsidP="00BD7B9E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962F384" w14:textId="248DFD7D" w:rsidR="00860457" w:rsidRPr="00EF37BF" w:rsidRDefault="00860457" w:rsidP="00BD7B9E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24.554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424C7F9" w14:textId="2C0C0813" w:rsidR="00860457" w:rsidRPr="00EF37BF" w:rsidRDefault="00860457" w:rsidP="00BD7B9E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-18.8331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2187E11" w14:textId="4425BD2B" w:rsidR="00860457" w:rsidRDefault="00860457" w:rsidP="00BD7B9E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1,535.81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0A90727" w14:textId="45E7EE2E" w:rsidR="00860457" w:rsidRPr="00EF37BF" w:rsidRDefault="00860457" w:rsidP="00BD7B9E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1,536.12</w:t>
                        </w:r>
                      </w:p>
                    </w:tc>
                  </w:tr>
                  <w:tr w:rsidR="00860457" w14:paraId="7DA37F57" w14:textId="77777777" w:rsidTr="00BD7B9E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BCFA4CE" w14:textId="52DB9B58" w:rsidR="00860457" w:rsidRDefault="00860457" w:rsidP="00BD7B9E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 xml:space="preserve">Reaction </w:t>
                        </w:r>
                        <w:proofErr w:type="gramStart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Moment(</w:t>
                        </w:r>
                        <w:proofErr w:type="spellStart"/>
                        <w:proofErr w:type="gram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N.m</w:t>
                        </w:r>
                        <w:proofErr w:type="spell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7F252D2" w14:textId="76425CC1" w:rsidR="00860457" w:rsidRDefault="00860457" w:rsidP="00BD7B9E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6600FEB" w14:textId="649E8828" w:rsidR="00860457" w:rsidRDefault="00860457" w:rsidP="00BD7B9E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E4F64BD" w14:textId="76D6FF06" w:rsidR="00860457" w:rsidRDefault="00860457" w:rsidP="00BD7B9E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6D8939B" w14:textId="6DA93E5D" w:rsidR="00860457" w:rsidRDefault="00860457" w:rsidP="00BD7B9E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04592B3D" w14:textId="77777777" w:rsidR="00860457" w:rsidRDefault="00860457" w:rsidP="00BD7B9E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7C864926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860457" w14:paraId="2A76FA01" w14:textId="77777777" w:rsidTr="000F078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6B1228D" w14:textId="147E3A53" w:rsidR="00860457" w:rsidRPr="004E282D" w:rsidRDefault="00860457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4875CDB" w14:textId="3FB90CE1" w:rsidR="00860457" w:rsidRPr="004E282D" w:rsidRDefault="0086045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716E2B10" w14:textId="7FD3CBC3" w:rsidR="00860457" w:rsidRPr="004E282D" w:rsidRDefault="0086045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860457" w14:paraId="73FBAE32" w14:textId="77777777" w:rsidTr="00D906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3161AF23" w14:textId="69EB336F" w:rsidR="00860457" w:rsidRPr="00F42DD1" w:rsidRDefault="00860457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0B88A317" w14:textId="1FF1C515" w:rsidR="00860457" w:rsidRPr="006208CB" w:rsidRDefault="0086045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19227054" wp14:editId="077757C6">
                        <wp:extent cx="1907540" cy="1098550"/>
                        <wp:effectExtent l="0" t="0" r="0" b="6350"/>
                        <wp:docPr id="645925920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5925920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098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860457" w14:paraId="3D0E4A2F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EE40635" w14:textId="106D1723" w:rsidR="00860457" w:rsidRPr="00BE6656" w:rsidRDefault="00860457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CCF0561" w14:textId="441D4386" w:rsidR="00860457" w:rsidRPr="00B77EA3" w:rsidRDefault="0086045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860457" w14:paraId="5DF5904E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0FC9B66" w14:textId="30ADF7FF" w:rsidR="00860457" w:rsidRDefault="0086045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5E2842E" w14:textId="1D0FCE8D" w:rsidR="00860457" w:rsidRDefault="0086045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860457" w14:paraId="41281C69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33A5D4D" w14:textId="3AD6C9ED" w:rsidR="00860457" w:rsidRDefault="0086045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11A186E" w14:textId="5D0D6482" w:rsidR="00860457" w:rsidRDefault="0086045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1,500 N</w:t>
                        </w:r>
                      </w:p>
                    </w:tc>
                  </w:tr>
                </w:tbl>
                <w:p w14:paraId="568CD607" w14:textId="77777777" w:rsidR="00860457" w:rsidRDefault="0086045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3EB06295" w14:textId="2DCE3E8C" w:rsidR="005273D5" w:rsidRDefault="005273D5" w:rsidP="000A7C6B">
            <w:pPr>
              <w:rPr>
                <w:rStyle w:val="Strong"/>
              </w:rPr>
            </w:pPr>
          </w:p>
        </w:tc>
      </w:tr>
    </w:tbl>
    <w:p w14:paraId="292BC302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1C9A3151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EE4FA7F" w14:textId="77777777" w:rsidR="00EC2432" w:rsidRDefault="00860457" w:rsidP="000A7C6B">
            <w:pPr>
              <w:pStyle w:val="Heading1"/>
            </w:pPr>
            <w:bookmarkStart w:id="10" w:name="_Toc154814833"/>
            <w:bookmarkStart w:id="11" w:name="_Toc243733152"/>
            <w:bookmarkStart w:id="12" w:name="_Toc245020120"/>
            <w:bookmarkStart w:id="13" w:name="_Toc245020152"/>
            <w:r>
              <w:lastRenderedPageBreak/>
              <w:t>Study Results</w:t>
            </w:r>
            <w:bookmarkEnd w:id="10"/>
          </w:p>
          <w:p w14:paraId="4D6DAE24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860457" w14:paraId="2C86AD79" w14:textId="77777777" w:rsidTr="00BD7B9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C8E8180" w14:textId="75C29787" w:rsidR="00860457" w:rsidRDefault="00860457" w:rsidP="00860457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20ADF1F" w14:textId="2D92DC2F" w:rsidR="00860457" w:rsidRDefault="00860457" w:rsidP="0086045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61E7703" w14:textId="3BA3ADB6" w:rsidR="00860457" w:rsidRDefault="00860457" w:rsidP="0086045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9C88442" w14:textId="276485AA" w:rsidR="00860457" w:rsidRDefault="00860457" w:rsidP="0086045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860457" w14:paraId="0686F26D" w14:textId="77777777" w:rsidTr="00BD7B9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5B9B819" w14:textId="05D5E666" w:rsidR="00860457" w:rsidRPr="004D2956" w:rsidRDefault="00860457" w:rsidP="0086045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0D87951" w14:textId="34CC9C94" w:rsidR="00860457" w:rsidRPr="004D2956" w:rsidRDefault="00860457" w:rsidP="00860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9455453" w14:textId="77777777" w:rsidR="00860457" w:rsidRDefault="00860457" w:rsidP="00860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5.095e+04N/m^2</w:t>
                  </w:r>
                </w:p>
                <w:p w14:paraId="0BB2D0ED" w14:textId="23C0EC57" w:rsidR="00860457" w:rsidRPr="004D2956" w:rsidRDefault="00860457" w:rsidP="00860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23258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1F493AF" w14:textId="77777777" w:rsidR="00860457" w:rsidRDefault="00860457" w:rsidP="00860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5.157e+07N/m^2</w:t>
                  </w:r>
                </w:p>
                <w:p w14:paraId="6605C5ED" w14:textId="6ED26581" w:rsidR="00860457" w:rsidRPr="004D2956" w:rsidRDefault="00860457" w:rsidP="00860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22623</w:t>
                  </w:r>
                </w:p>
              </w:tc>
            </w:tr>
            <w:tr w:rsidR="00860457" w14:paraId="3384C2C6" w14:textId="77777777" w:rsidTr="00BD7B9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20EE8D0" w14:textId="3521E6F8" w:rsidR="00860457" w:rsidRDefault="00860457" w:rsidP="00860457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0A69753" wp14:editId="7432022A">
                        <wp:extent cx="6646545" cy="3827145"/>
                        <wp:effectExtent l="0" t="0" r="1905" b="1905"/>
                        <wp:docPr id="1204446767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4446767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8271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06234C" w14:textId="72EC3271" w:rsidR="00860457" w:rsidRPr="004D2956" w:rsidRDefault="00860457" w:rsidP="0086045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Sheet v1[1].step-Static 2-Stress-Stress1</w:t>
                  </w:r>
                </w:p>
              </w:tc>
            </w:tr>
          </w:tbl>
          <w:p w14:paraId="71D13F69" w14:textId="77777777" w:rsidR="00860457" w:rsidRDefault="00860457" w:rsidP="000A7C6B"/>
          <w:p w14:paraId="0E4B6E85" w14:textId="77777777" w:rsidR="00F23458" w:rsidRDefault="00F23458" w:rsidP="000A7C6B"/>
          <w:p w14:paraId="493899F8" w14:textId="77777777" w:rsidR="00F23458" w:rsidRDefault="00F23458" w:rsidP="000A7C6B"/>
          <w:p w14:paraId="57D0C7DF" w14:textId="77777777" w:rsidR="00F23458" w:rsidRDefault="00F23458" w:rsidP="000A7C6B"/>
          <w:p w14:paraId="6AE80D77" w14:textId="77777777" w:rsidR="00F23458" w:rsidRDefault="00F23458" w:rsidP="000A7C6B"/>
          <w:p w14:paraId="113D467B" w14:textId="77777777" w:rsidR="00F23458" w:rsidRDefault="00F23458" w:rsidP="000A7C6B"/>
          <w:p w14:paraId="151E3C39" w14:textId="77777777" w:rsidR="00F23458" w:rsidRDefault="00F23458" w:rsidP="000A7C6B"/>
          <w:p w14:paraId="4652E45D" w14:textId="77777777" w:rsidR="00F23458" w:rsidRDefault="00F23458" w:rsidP="000A7C6B"/>
          <w:p w14:paraId="738C0FE1" w14:textId="77777777" w:rsidR="00F23458" w:rsidRDefault="00F23458" w:rsidP="000A7C6B"/>
          <w:p w14:paraId="3AD43781" w14:textId="77777777" w:rsidR="00F23458" w:rsidRDefault="00F23458" w:rsidP="000A7C6B"/>
          <w:p w14:paraId="24C6BA78" w14:textId="77777777" w:rsidR="00F23458" w:rsidRDefault="00F23458" w:rsidP="000A7C6B"/>
          <w:p w14:paraId="60D3DDD9" w14:textId="77777777" w:rsidR="00F23458" w:rsidRDefault="00F23458" w:rsidP="000A7C6B"/>
          <w:p w14:paraId="0B36B63A" w14:textId="77777777" w:rsidR="00F23458" w:rsidRDefault="00F23458" w:rsidP="000A7C6B"/>
          <w:p w14:paraId="1C7C363D" w14:textId="77777777" w:rsidR="00F23458" w:rsidRDefault="00F23458" w:rsidP="000A7C6B"/>
          <w:p w14:paraId="0DFDA1E3" w14:textId="77777777" w:rsidR="00F23458" w:rsidRDefault="00F23458" w:rsidP="000A7C6B"/>
          <w:p w14:paraId="45B58ED3" w14:textId="77777777" w:rsidR="00F23458" w:rsidRDefault="00F23458" w:rsidP="000A7C6B"/>
          <w:p w14:paraId="4D683333" w14:textId="77777777" w:rsidR="00F23458" w:rsidRDefault="00F23458" w:rsidP="000A7C6B"/>
          <w:p w14:paraId="40A8D6F0" w14:textId="77777777" w:rsidR="00F23458" w:rsidRDefault="00F23458" w:rsidP="000A7C6B"/>
          <w:p w14:paraId="4E77DB8F" w14:textId="77777777" w:rsidR="00F23458" w:rsidRDefault="00F23458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860457" w14:paraId="77AD03D8" w14:textId="77777777" w:rsidTr="00BD7B9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E0FED59" w14:textId="4F4F55A2" w:rsidR="00860457" w:rsidRDefault="00860457" w:rsidP="00860457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4114F50" w14:textId="401AAAAF" w:rsidR="00860457" w:rsidRDefault="00860457" w:rsidP="0086045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71CA420" w14:textId="1EC5FE5D" w:rsidR="00860457" w:rsidRDefault="00860457" w:rsidP="0086045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0D14768" w14:textId="4379F846" w:rsidR="00860457" w:rsidRDefault="00860457" w:rsidP="0086045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860457" w14:paraId="5A0D8106" w14:textId="77777777" w:rsidTr="00BD7B9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37975F9" w14:textId="7934D1C7" w:rsidR="00860457" w:rsidRPr="004D2956" w:rsidRDefault="00860457" w:rsidP="0086045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5AFA441" w14:textId="6AFE6FB5" w:rsidR="00860457" w:rsidRPr="004D2956" w:rsidRDefault="00860457" w:rsidP="00860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184AC0B" w14:textId="77777777" w:rsidR="00860457" w:rsidRDefault="00860457" w:rsidP="00860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5E3D2070" w14:textId="19C904FB" w:rsidR="00860457" w:rsidRPr="004D2956" w:rsidRDefault="00860457" w:rsidP="00860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7998F85" w14:textId="77777777" w:rsidR="00860457" w:rsidRDefault="00860457" w:rsidP="00860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1.513e-01mm</w:t>
                  </w:r>
                </w:p>
                <w:p w14:paraId="6A1245D2" w14:textId="2923A56E" w:rsidR="00860457" w:rsidRPr="004D2956" w:rsidRDefault="00860457" w:rsidP="00860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31579</w:t>
                  </w:r>
                </w:p>
              </w:tc>
            </w:tr>
            <w:tr w:rsidR="00860457" w14:paraId="7205F425" w14:textId="77777777" w:rsidTr="00BD7B9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31BA70F" w14:textId="739C4894" w:rsidR="00860457" w:rsidRDefault="00860457" w:rsidP="00860457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D993959" wp14:editId="379D1576">
                        <wp:extent cx="6646545" cy="3827145"/>
                        <wp:effectExtent l="0" t="0" r="1905" b="1905"/>
                        <wp:docPr id="1709224285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09224285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8271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6E4C928" w14:textId="49296EBD" w:rsidR="00860457" w:rsidRPr="004D2956" w:rsidRDefault="00860457" w:rsidP="0086045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Sheet v1[1].step-Static 2-Displacement-Displacement1</w:t>
                  </w:r>
                </w:p>
              </w:tc>
            </w:tr>
          </w:tbl>
          <w:p w14:paraId="7D949CF3" w14:textId="77777777" w:rsidR="00860457" w:rsidRDefault="00860457" w:rsidP="000A7C6B"/>
          <w:p w14:paraId="7A5BB0DE" w14:textId="77777777" w:rsidR="00F23458" w:rsidRDefault="00F23458" w:rsidP="000A7C6B"/>
          <w:p w14:paraId="688928FA" w14:textId="77777777" w:rsidR="00F23458" w:rsidRDefault="00F23458" w:rsidP="000A7C6B"/>
          <w:p w14:paraId="25A798FD" w14:textId="77777777" w:rsidR="00F23458" w:rsidRDefault="00F23458" w:rsidP="000A7C6B"/>
          <w:p w14:paraId="33B7C758" w14:textId="77777777" w:rsidR="00F23458" w:rsidRDefault="00F23458" w:rsidP="000A7C6B"/>
          <w:p w14:paraId="12AEE091" w14:textId="77777777" w:rsidR="00F23458" w:rsidRDefault="00F23458" w:rsidP="000A7C6B"/>
          <w:p w14:paraId="77F2D2B8" w14:textId="77777777" w:rsidR="00F23458" w:rsidRDefault="00F23458" w:rsidP="000A7C6B"/>
          <w:p w14:paraId="1D6BFCD6" w14:textId="77777777" w:rsidR="00F23458" w:rsidRDefault="00F23458" w:rsidP="000A7C6B"/>
          <w:p w14:paraId="77AAB4A8" w14:textId="77777777" w:rsidR="00F23458" w:rsidRDefault="00F23458" w:rsidP="000A7C6B"/>
          <w:p w14:paraId="6AEC5833" w14:textId="77777777" w:rsidR="00F23458" w:rsidRDefault="00F23458" w:rsidP="000A7C6B"/>
          <w:p w14:paraId="17592869" w14:textId="77777777" w:rsidR="00F23458" w:rsidRDefault="00F23458" w:rsidP="000A7C6B"/>
          <w:p w14:paraId="3060D38F" w14:textId="77777777" w:rsidR="00F23458" w:rsidRDefault="00F23458" w:rsidP="000A7C6B"/>
          <w:p w14:paraId="704F0010" w14:textId="77777777" w:rsidR="00F23458" w:rsidRDefault="00F23458" w:rsidP="000A7C6B"/>
          <w:p w14:paraId="388BA7E4" w14:textId="77777777" w:rsidR="00F23458" w:rsidRDefault="00F23458" w:rsidP="000A7C6B"/>
          <w:p w14:paraId="33F4608A" w14:textId="77777777" w:rsidR="00F23458" w:rsidRDefault="00F23458" w:rsidP="000A7C6B"/>
          <w:p w14:paraId="41E81E25" w14:textId="77777777" w:rsidR="00F23458" w:rsidRDefault="00F23458" w:rsidP="000A7C6B"/>
          <w:p w14:paraId="29720E9E" w14:textId="77777777" w:rsidR="00F23458" w:rsidRDefault="00F23458" w:rsidP="000A7C6B"/>
          <w:p w14:paraId="0BD5C68D" w14:textId="77777777" w:rsidR="00F23458" w:rsidRDefault="00F23458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860457" w14:paraId="7FF46E35" w14:textId="77777777" w:rsidTr="00BD7B9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E869415" w14:textId="30688E04" w:rsidR="00860457" w:rsidRDefault="00860457" w:rsidP="00860457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BEBEF87" w14:textId="12595B2A" w:rsidR="00860457" w:rsidRDefault="00860457" w:rsidP="0086045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550D84B" w14:textId="082076B7" w:rsidR="00860457" w:rsidRDefault="00860457" w:rsidP="0086045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986B5AD" w14:textId="4EAC00AD" w:rsidR="00860457" w:rsidRDefault="00860457" w:rsidP="0086045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860457" w14:paraId="2ECA9729" w14:textId="77777777" w:rsidTr="00BD7B9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F34E894" w14:textId="7D4241DC" w:rsidR="00860457" w:rsidRPr="004D2956" w:rsidRDefault="00860457" w:rsidP="0086045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BCB6364" w14:textId="1134ABC1" w:rsidR="00860457" w:rsidRPr="004D2956" w:rsidRDefault="00860457" w:rsidP="00860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BCECD0D" w14:textId="77777777" w:rsidR="00860457" w:rsidRDefault="00860457" w:rsidP="00860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2.901e-07</w:t>
                  </w:r>
                </w:p>
                <w:p w14:paraId="14B09CD7" w14:textId="279D4DBB" w:rsidR="00860457" w:rsidRPr="004D2956" w:rsidRDefault="00860457" w:rsidP="00860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15964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7C63D83" w14:textId="77777777" w:rsidR="00860457" w:rsidRDefault="00860457" w:rsidP="00860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1.577e-04</w:t>
                  </w:r>
                </w:p>
                <w:p w14:paraId="567DAFB5" w14:textId="0B32BC7C" w:rsidR="00860457" w:rsidRPr="004D2956" w:rsidRDefault="00860457" w:rsidP="00860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15772</w:t>
                  </w:r>
                </w:p>
              </w:tc>
            </w:tr>
            <w:tr w:rsidR="00860457" w14:paraId="5048E729" w14:textId="77777777" w:rsidTr="00BD7B9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D15C2A8" w14:textId="6FFAF2D6" w:rsidR="00860457" w:rsidRDefault="00860457" w:rsidP="00860457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942DBF4" wp14:editId="3C5B22B5">
                        <wp:extent cx="6646545" cy="3827145"/>
                        <wp:effectExtent l="0" t="0" r="1905" b="1905"/>
                        <wp:docPr id="545306577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5306577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8271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6D97ACD" w14:textId="712FC0EC" w:rsidR="00860457" w:rsidRPr="004D2956" w:rsidRDefault="00860457" w:rsidP="0086045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Sheet v1[1].step-Static 2-Strain-Strain1</w:t>
                  </w:r>
                </w:p>
              </w:tc>
            </w:tr>
          </w:tbl>
          <w:p w14:paraId="295D3E60" w14:textId="77777777" w:rsidR="00860457" w:rsidRPr="000B04D4" w:rsidRDefault="00860457" w:rsidP="000A7C6B"/>
          <w:bookmarkEnd w:id="11"/>
          <w:bookmarkEnd w:id="12"/>
          <w:bookmarkEnd w:id="13"/>
          <w:p w14:paraId="6EAA76BD" w14:textId="5F944B5C" w:rsidR="00EC2432" w:rsidRDefault="00EC2432" w:rsidP="000A7C6B"/>
        </w:tc>
      </w:tr>
    </w:tbl>
    <w:p w14:paraId="2A33ADC5" w14:textId="686160DB" w:rsidR="00AC3438" w:rsidRPr="00AC3438" w:rsidRDefault="00AC3438" w:rsidP="00FE0924"/>
    <w:sectPr w:rsidR="00AC3438" w:rsidRPr="00AC3438" w:rsidSect="0086045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27391" w14:textId="77777777" w:rsidR="006B79BC" w:rsidRDefault="006B79BC" w:rsidP="00F25CD7">
      <w:pPr>
        <w:spacing w:after="0" w:line="240" w:lineRule="auto"/>
      </w:pPr>
      <w:r>
        <w:separator/>
      </w:r>
    </w:p>
  </w:endnote>
  <w:endnote w:type="continuationSeparator" w:id="0">
    <w:p w14:paraId="52444C7D" w14:textId="77777777" w:rsidR="006B79BC" w:rsidRDefault="006B79BC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D9D05" w14:textId="77777777" w:rsidR="00F23458" w:rsidRDefault="00F234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14:paraId="750263C6" w14:textId="77777777" w:rsidTr="003E1AE9">
      <w:tc>
        <w:tcPr>
          <w:tcW w:w="867" w:type="pct"/>
        </w:tcPr>
        <w:p w14:paraId="01E8140D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638916F1" wp14:editId="1D420640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3F55F1EB" w14:textId="5BAD040B" w:rsidR="00FD315C" w:rsidRDefault="00860457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5F2E8AE1" w14:textId="4D2D7B57" w:rsidR="00FD315C" w:rsidRDefault="00860457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Sheet v1[1</w:t>
          </w:r>
          <w:proofErr w:type="gram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].step</w:t>
          </w:r>
          <w:proofErr w:type="gramEnd"/>
        </w:p>
      </w:tc>
      <w:tc>
        <w:tcPr>
          <w:tcW w:w="0" w:type="auto"/>
          <w:vAlign w:val="bottom"/>
        </w:tcPr>
        <w:p w14:paraId="1792C7A9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77BAAAC6" w14:textId="77777777" w:rsidR="00FD315C" w:rsidRPr="00BF0BC4" w:rsidRDefault="00FD315C" w:rsidP="00BF0B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6CFF99E1" w14:textId="77777777" w:rsidTr="00BF0BC4">
      <w:tc>
        <w:tcPr>
          <w:tcW w:w="1908" w:type="dxa"/>
        </w:tcPr>
        <w:p w14:paraId="5B848B64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8F691E8" wp14:editId="76481DC9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06E4716B" w14:textId="017A10BE" w:rsidR="00FD315C" w:rsidRDefault="00860457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04DFD38B" w14:textId="4A5DC207" w:rsidR="00FD315C" w:rsidRDefault="00860457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Sheet v1[1</w:t>
          </w:r>
          <w:proofErr w:type="gram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].step</w:t>
          </w:r>
          <w:proofErr w:type="gramEnd"/>
        </w:p>
      </w:tc>
      <w:tc>
        <w:tcPr>
          <w:tcW w:w="360" w:type="dxa"/>
          <w:vAlign w:val="bottom"/>
        </w:tcPr>
        <w:p w14:paraId="19C31B6B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24BF4DEB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891A1" w14:textId="77777777" w:rsidR="006B79BC" w:rsidRDefault="006B79BC" w:rsidP="00F25CD7">
      <w:pPr>
        <w:spacing w:after="0" w:line="240" w:lineRule="auto"/>
      </w:pPr>
      <w:r>
        <w:separator/>
      </w:r>
    </w:p>
  </w:footnote>
  <w:footnote w:type="continuationSeparator" w:id="0">
    <w:p w14:paraId="3801D004" w14:textId="77777777" w:rsidR="006B79BC" w:rsidRDefault="006B79BC" w:rsidP="00F25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4CC22" w14:textId="77777777" w:rsidR="00F23458" w:rsidRDefault="00F234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98" w:type="dxa"/>
      <w:tblBorders>
        <w:top w:val="none" w:sz="0" w:space="0" w:color="auto"/>
        <w:left w:val="none" w:sz="0" w:space="0" w:color="auto"/>
        <w:bottom w:val="single" w:sz="48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18"/>
      <w:gridCol w:w="4500"/>
      <w:gridCol w:w="4680"/>
    </w:tblGrid>
    <w:tr w:rsidR="00FD315C" w14:paraId="2BD22B77" w14:textId="77777777" w:rsidTr="00BF0BC4">
      <w:tc>
        <w:tcPr>
          <w:tcW w:w="1818" w:type="dxa"/>
          <w:tcBorders>
            <w:bottom w:val="nil"/>
          </w:tcBorders>
          <w:vAlign w:val="bottom"/>
        </w:tcPr>
        <w:p w14:paraId="4D539460" w14:textId="5A38E6CD" w:rsidR="00FD315C" w:rsidRDefault="00F23458" w:rsidP="00E217C8">
          <w:pPr>
            <w:pStyle w:val="Header"/>
            <w:rPr>
              <w:rFonts w:ascii="Trebuchet MS" w:hAnsi="Trebuchet MS"/>
              <w:b/>
            </w:rPr>
          </w:pPr>
          <w:r>
            <w:rPr>
              <w:rFonts w:ascii="Trebuchet MS" w:hAnsi="Trebuchet MS"/>
              <w:b/>
              <w:noProof/>
            </w:rPr>
            <w:drawing>
              <wp:inline distT="0" distB="0" distL="0" distR="0" wp14:anchorId="53FB264E" wp14:editId="64F96463">
                <wp:extent cx="961902" cy="883799"/>
                <wp:effectExtent l="0" t="0" r="0" b="0"/>
                <wp:docPr id="985378985" name="Picture 9853789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5596" cy="88719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tcBorders>
            <w:bottom w:val="nil"/>
          </w:tcBorders>
          <w:vAlign w:val="bottom"/>
        </w:tcPr>
        <w:p w14:paraId="1A6FF7E0" w14:textId="54C27D49" w:rsidR="00FD315C" w:rsidRDefault="00860457" w:rsidP="00E217C8">
          <w:pPr>
            <w:pStyle w:val="Header"/>
            <w:rPr>
              <w:rFonts w:ascii="Trebuchet MS" w:hAnsi="Trebuchet MS"/>
            </w:rPr>
          </w:pPr>
          <w:r>
            <w:rPr>
              <w:rFonts w:ascii="Trebuchet MS" w:hAnsi="Trebuchet MS"/>
              <w:b/>
            </w:rPr>
            <w:t>NED University</w:t>
          </w:r>
        </w:p>
        <w:p w14:paraId="0F606876" w14:textId="5F7C0752" w:rsidR="00FD315C" w:rsidRDefault="00FD315C" w:rsidP="00E217C8">
          <w:pPr>
            <w:pStyle w:val="Header"/>
            <w:rPr>
              <w:rFonts w:ascii="Trebuchet MS" w:hAnsi="Trebuchet MS"/>
            </w:rPr>
          </w:pPr>
        </w:p>
      </w:tc>
      <w:tc>
        <w:tcPr>
          <w:tcW w:w="4680" w:type="dxa"/>
          <w:tcBorders>
            <w:bottom w:val="nil"/>
          </w:tcBorders>
          <w:vAlign w:val="bottom"/>
        </w:tcPr>
        <w:p w14:paraId="00943F41" w14:textId="2B414B6A" w:rsidR="00FD315C" w:rsidRDefault="00860457" w:rsidP="00E217C8">
          <w:pPr>
            <w:pStyle w:val="Header"/>
            <w:jc w:val="right"/>
            <w:rPr>
              <w:rFonts w:ascii="Trebuchet MS" w:hAnsi="Trebuchet MS"/>
            </w:rPr>
          </w:pPr>
          <w:r>
            <w:rPr>
              <w:rFonts w:ascii="Trebuchet MS" w:hAnsi="Trebuchet MS"/>
            </w:rPr>
            <w:t>Sr Muzammil Ejaz &amp; Syed Shayan Ahmed</w:t>
          </w:r>
        </w:p>
        <w:p w14:paraId="524B3F8F" w14:textId="7449A286" w:rsidR="00FD315C" w:rsidRPr="003E4713" w:rsidRDefault="00860457" w:rsidP="00F25CD7">
          <w:pPr>
            <w:pStyle w:val="Header"/>
            <w:jc w:val="right"/>
            <w:rPr>
              <w:rFonts w:ascii="Trebuchet MS" w:hAnsi="Trebuchet MS"/>
            </w:rPr>
          </w:pPr>
          <w:r>
            <w:rPr>
              <w:rFonts w:ascii="Trebuchet MS" w:hAnsi="Trebuchet MS"/>
            </w:rPr>
            <w:t>12/30/2023</w:t>
          </w:r>
        </w:p>
      </w:tc>
    </w:tr>
  </w:tbl>
  <w:p w14:paraId="38DA435B" w14:textId="77777777" w:rsidR="00FD315C" w:rsidRDefault="00FD315C" w:rsidP="00F25CD7">
    <w:pPr>
      <w:pStyle w:val="Header"/>
      <w:pBdr>
        <w:bottom w:val="single" w:sz="36" w:space="1" w:color="BFBFBF" w:themeColor="background1" w:themeShade="BF"/>
      </w:pBdr>
    </w:pPr>
  </w:p>
  <w:p w14:paraId="2856CCB5" w14:textId="77777777" w:rsidR="00FD315C" w:rsidRDefault="00FD31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48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1007"/>
    </w:tblGrid>
    <w:tr w:rsidR="00FD315C" w14:paraId="309F4300" w14:textId="77777777" w:rsidTr="00BF0BC4">
      <w:trPr>
        <w:trHeight w:val="1530"/>
      </w:trPr>
      <w:tc>
        <w:tcPr>
          <w:tcW w:w="11007" w:type="dxa"/>
          <w:tcBorders>
            <w:bottom w:val="nil"/>
          </w:tcBorders>
        </w:tcPr>
        <w:tbl>
          <w:tblPr>
            <w:tblW w:w="10831" w:type="dxa"/>
            <w:tblBorders>
              <w:bottom w:val="single" w:sz="48" w:space="0" w:color="A6A6A6" w:themeColor="background1" w:themeShade="A6"/>
            </w:tblBorders>
            <w:tblLayout w:type="fixed"/>
            <w:tblLook w:val="04A0" w:firstRow="1" w:lastRow="0" w:firstColumn="1" w:lastColumn="0" w:noHBand="0" w:noVBand="1"/>
          </w:tblPr>
          <w:tblGrid>
            <w:gridCol w:w="1597"/>
            <w:gridCol w:w="9234"/>
          </w:tblGrid>
          <w:tr w:rsidR="00FD315C" w:rsidRPr="00B86860" w14:paraId="10123791" w14:textId="77777777" w:rsidTr="00F23458">
            <w:trPr>
              <w:trHeight w:val="1530"/>
            </w:trPr>
            <w:tc>
              <w:tcPr>
                <w:tcW w:w="1597" w:type="dxa"/>
                <w:tcBorders>
                  <w:bottom w:val="nil"/>
                </w:tcBorders>
                <w:vAlign w:val="bottom"/>
              </w:tcPr>
              <w:p w14:paraId="723DCD5C" w14:textId="7C20A8D0" w:rsidR="00FD315C" w:rsidRPr="00B86860" w:rsidRDefault="00F23458" w:rsidP="0004566C">
                <w:pPr>
                  <w:pStyle w:val="Header"/>
                  <w:tabs>
                    <w:tab w:val="clear" w:pos="4680"/>
                    <w:tab w:val="clear" w:pos="9360"/>
                    <w:tab w:val="center" w:pos="3163"/>
                    <w:tab w:val="right" w:pos="10633"/>
                  </w:tabs>
                  <w:ind w:left="-108"/>
                  <w:rPr>
                    <w:rFonts w:ascii="Trebuchet MS" w:hAnsi="Trebuchet MS"/>
                    <w:b/>
                  </w:rPr>
                </w:pPr>
                <w:r>
                  <w:rPr>
                    <w:rFonts w:ascii="Trebuchet MS" w:hAnsi="Trebuchet MS"/>
                    <w:b/>
                    <w:noProof/>
                  </w:rPr>
                  <w:drawing>
                    <wp:inline distT="0" distB="0" distL="0" distR="0" wp14:anchorId="16A4A074" wp14:editId="3E669EC6">
                      <wp:extent cx="961902" cy="883799"/>
                      <wp:effectExtent l="0" t="0" r="0" b="0"/>
                      <wp:docPr id="1237140356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65596" cy="887193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9234" w:type="dxa"/>
                <w:tcBorders>
                  <w:bottom w:val="nil"/>
                </w:tcBorders>
                <w:vAlign w:val="bottom"/>
              </w:tcPr>
              <w:p w14:paraId="47FC39B5" w14:textId="6137DC1C" w:rsidR="00FD315C" w:rsidRPr="00B86860" w:rsidRDefault="00860457" w:rsidP="00E217C8">
                <w:pPr>
                  <w:pStyle w:val="Header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b/>
                  </w:rPr>
                  <w:t>NED University</w:t>
                </w:r>
              </w:p>
              <w:p w14:paraId="040A0944" w14:textId="513C5D1A" w:rsidR="00FD315C" w:rsidRPr="00B86860" w:rsidRDefault="00FD315C" w:rsidP="00E217C8">
                <w:pPr>
                  <w:pStyle w:val="Header"/>
                </w:pPr>
              </w:p>
            </w:tc>
          </w:tr>
        </w:tbl>
        <w:p w14:paraId="25EA828E" w14:textId="77777777" w:rsidR="00FD315C" w:rsidRDefault="00FD315C"/>
      </w:tc>
    </w:tr>
  </w:tbl>
  <w:p w14:paraId="68DA206D" w14:textId="77777777" w:rsidR="00FD315C" w:rsidRDefault="00FD315C" w:rsidP="00F25CD7">
    <w:pPr>
      <w:pStyle w:val="Header"/>
      <w:pBdr>
        <w:bottom w:val="single" w:sz="36" w:space="1" w:color="BFBFBF" w:themeColor="background1" w:themeShade="BF"/>
      </w:pBdr>
    </w:pPr>
  </w:p>
  <w:p w14:paraId="131AF61A" w14:textId="77777777" w:rsidR="00FD315C" w:rsidRDefault="00FD31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57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B79BC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0457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19A1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3458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62B71"/>
  <w15:docId w15:val="{A259A23B-55E1-48FF-8814-E7131730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SOLIDWORKS%20Corp\SOLIDWORKS\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85</TotalTime>
  <Pages>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FC</dc:creator>
  <cp:lastModifiedBy>Syed Shayan Ahmed</cp:lastModifiedBy>
  <cp:revision>3</cp:revision>
  <cp:lastPrinted>2023-12-30T02:53:00Z</cp:lastPrinted>
  <dcterms:created xsi:type="dcterms:W3CDTF">2023-12-30T02:45:00Z</dcterms:created>
  <dcterms:modified xsi:type="dcterms:W3CDTF">2023-12-30T04:11:00Z</dcterms:modified>
</cp:coreProperties>
</file>