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991A693" w14:textId="77777777" w:rsidTr="00A43A5B">
        <w:trPr>
          <w:cantSplit/>
          <w:trHeight w:val="4488"/>
        </w:trPr>
        <w:tc>
          <w:tcPr>
            <w:tcW w:w="6285" w:type="dxa"/>
          </w:tcPr>
          <w:p w14:paraId="1ABF44A7" w14:textId="634A373E" w:rsidR="00F448BC" w:rsidRDefault="00AB0DC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363F95" wp14:editId="72A30CF2">
                  <wp:extent cx="3853815" cy="2228215"/>
                  <wp:effectExtent l="0" t="0" r="0" b="635"/>
                  <wp:docPr id="96868232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68232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0B8D19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6B96C7F" w14:textId="21E9F2FB" w:rsidR="00B77317" w:rsidRPr="00CD1539" w:rsidRDefault="00AB0DC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Sheet v1[1].step</w:t>
                  </w:r>
                </w:p>
                <w:p w14:paraId="028415F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04B3F55" w14:textId="497329D1" w:rsidR="00B77317" w:rsidRPr="00CD1539" w:rsidRDefault="00AB0DC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January 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1C965DE" w14:textId="3B966A8B" w:rsidR="00B77317" w:rsidRPr="00CD1539" w:rsidRDefault="00AB0DC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2655B2CB" w14:textId="65C77667" w:rsidR="00B77317" w:rsidRPr="006A441F" w:rsidRDefault="00AB0DCD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CCCC4D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D4E69E7" w14:textId="5FCF9F69" w:rsidR="00B77317" w:rsidRDefault="00AB0DC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058A90C4" w14:textId="1BE66BFE" w:rsidR="00AB0DCD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55023330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_Toc155023330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AB0DCD">
                          <w:rPr>
                            <w:noProof/>
                            <w:webHidden/>
                          </w:rPr>
                          <w:t>2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E06F0B" w14:textId="3ABF4C4B" w:rsidR="00AB0DCD" w:rsidRDefault="00AB0DCD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1" w:history="1">
                        <w:r w:rsidRPr="00E31E50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_Toc155023331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10C98B" w14:textId="70EEB2D0" w:rsidR="00AB0DCD" w:rsidRDefault="00AB0DCD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2" w:history="1">
                        <w:r w:rsidRPr="00E31E50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_Toc155023332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10BD74" w14:textId="37141CF0" w:rsidR="00AB0DCD" w:rsidRDefault="00AB0DCD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3" w:history="1">
                        <w:r w:rsidRPr="00E31E50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_Toc155023333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40CA75" w14:textId="261E97E7" w:rsidR="00AB0DCD" w:rsidRDefault="00AB0DCD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4" w:history="1">
                        <w:r w:rsidRPr="00E31E50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_Toc155023334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416BAF" w14:textId="40A3B0A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6A8ECCF" w14:textId="77777777" w:rsidR="00F448BC" w:rsidRDefault="00F448BC" w:rsidP="00A5373F"/>
        </w:tc>
      </w:tr>
      <w:tr w:rsidR="00F448BC" w14:paraId="289676B0" w14:textId="77777777" w:rsidTr="00BE081A">
        <w:trPr>
          <w:cantSplit/>
          <w:trHeight w:val="3924"/>
        </w:trPr>
        <w:tc>
          <w:tcPr>
            <w:tcW w:w="6285" w:type="dxa"/>
          </w:tcPr>
          <w:p w14:paraId="43B04C63" w14:textId="584A1400" w:rsidR="00C27B5D" w:rsidRDefault="00AB0DCD" w:rsidP="00C27B5D">
            <w:pPr>
              <w:pStyle w:val="Heading1"/>
            </w:pPr>
            <w:r>
              <w:t xml:space="preserve"> </w:t>
            </w:r>
          </w:p>
          <w:p w14:paraId="5D6F5CE3" w14:textId="4637F010" w:rsidR="00F448BC" w:rsidRPr="00E65D6E" w:rsidRDefault="00AB0DCD" w:rsidP="00FF408C">
            <w:r>
              <w:t xml:space="preserve"> </w:t>
            </w:r>
          </w:p>
        </w:tc>
        <w:tc>
          <w:tcPr>
            <w:tcW w:w="4713" w:type="dxa"/>
            <w:vMerge/>
          </w:tcPr>
          <w:p w14:paraId="144B5206" w14:textId="77777777" w:rsidR="00F448BC" w:rsidRPr="00A33AA4" w:rsidRDefault="00F448BC" w:rsidP="00840CC7">
            <w:pPr>
              <w:pStyle w:val="TOC3"/>
            </w:pPr>
          </w:p>
        </w:tc>
      </w:tr>
    </w:tbl>
    <w:p w14:paraId="0EE67206" w14:textId="764DD70C" w:rsidR="00F33129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76F87D8E" w14:textId="77777777" w:rsidTr="00E80CD9">
        <w:tc>
          <w:tcPr>
            <w:tcW w:w="11016" w:type="dxa"/>
          </w:tcPr>
          <w:p w14:paraId="39B0F665" w14:textId="62FFCF60" w:rsidR="00F33129" w:rsidRPr="00B35001" w:rsidRDefault="00AB0DCD" w:rsidP="000A7C6B">
            <w:pPr>
              <w:pStyle w:val="Heading1"/>
            </w:pPr>
            <w:bookmarkStart w:id="0" w:name="_Toc155023330"/>
            <w:r>
              <w:lastRenderedPageBreak/>
              <w:t>Units</w:t>
            </w:r>
            <w:bookmarkEnd w:id="0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5D3219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E94C98" w14:textId="07F7A1C4" w:rsidR="00F33129" w:rsidRDefault="00AB0DCD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2C3D23" w14:textId="6B93AA4D" w:rsidR="00F33129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B0DCD" w14:paraId="729CE0D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6BB33E" w14:textId="076B4459" w:rsidR="00AB0DCD" w:rsidRDefault="00AB0DCD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C8060C" w14:textId="3929B784" w:rsidR="00AB0DCD" w:rsidRDefault="00AB0DC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B0DCD" w14:paraId="4088D48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DA579D" w14:textId="5C4D2CDB" w:rsidR="00AB0DCD" w:rsidRDefault="00AB0DCD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5FE2B3" w14:textId="17BEBF27" w:rsidR="00AB0DCD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B0DCD" w14:paraId="2FC0AFC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3F80DF" w14:textId="0E24322C" w:rsidR="00AB0DCD" w:rsidRDefault="00AB0DCD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3FB2F2" w14:textId="1DA58366" w:rsidR="00AB0DCD" w:rsidRDefault="00AB0DC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B0DCD" w14:paraId="269361E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E0FCB1" w14:textId="7F1F0D70" w:rsidR="00AB0DCD" w:rsidRDefault="00AB0DCD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4B088A" w14:textId="655388EE" w:rsidR="00AB0DCD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6A0EEDD" w14:textId="7180C200" w:rsidR="00F33129" w:rsidRDefault="00F33129" w:rsidP="000A7C6B"/>
        </w:tc>
      </w:tr>
    </w:tbl>
    <w:p w14:paraId="35F5B8A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E400A1C" w14:textId="77777777" w:rsidTr="005273D5">
        <w:trPr>
          <w:trHeight w:val="4158"/>
        </w:trPr>
        <w:tc>
          <w:tcPr>
            <w:tcW w:w="11136" w:type="dxa"/>
          </w:tcPr>
          <w:p w14:paraId="2EB9D97A" w14:textId="48340DCF" w:rsidR="00E80CD9" w:rsidRPr="00AC3438" w:rsidRDefault="00AB0DCD" w:rsidP="000A7C6B">
            <w:pPr>
              <w:pStyle w:val="Heading1"/>
            </w:pPr>
            <w:bookmarkStart w:id="1" w:name="_Toc243733144"/>
            <w:bookmarkStart w:id="2" w:name="_Toc245020112"/>
            <w:bookmarkStart w:id="3" w:name="_Toc245020144"/>
            <w:bookmarkStart w:id="4" w:name="_Toc155023331"/>
            <w:r>
              <w:t>Material Properties</w:t>
            </w:r>
            <w:bookmarkEnd w:id="4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4E26930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D8EBFF" w14:textId="4C4523B0" w:rsidR="00E80CD9" w:rsidRPr="003E6C57" w:rsidRDefault="00AB0DC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E264D6" w14:textId="54701A6E" w:rsidR="00E80CD9" w:rsidRPr="003E6C57" w:rsidRDefault="00AB0DC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433F5C" w14:textId="46B8BD59" w:rsidR="00E80CD9" w:rsidRPr="003E6C57" w:rsidRDefault="00AB0DC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20B1C7B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5CEA3C30" w14:textId="33F487BD" w:rsidR="00E80CD9" w:rsidRPr="00577134" w:rsidRDefault="00AB0DC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70830FB" wp14:editId="283ACBA4">
                        <wp:extent cx="1904365" cy="1590040"/>
                        <wp:effectExtent l="0" t="0" r="635" b="0"/>
                        <wp:docPr id="1743251108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3251108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9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762753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13F0E7" w14:textId="4A2B264F" w:rsidR="00E80CD9" w:rsidRPr="00BE6656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0DA43D" w14:textId="0CF79384" w:rsidR="00E80CD9" w:rsidRPr="00BE6656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Plain Carbon Steel</w:t>
                        </w:r>
                      </w:p>
                    </w:tc>
                  </w:tr>
                  <w:tr w:rsidR="00AB0DCD" w:rsidRPr="00577134" w14:paraId="000DD33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04F63F" w14:textId="2D6CF4C5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67BEC2" w14:textId="47F6F2D9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B0DCD" w:rsidRPr="00577134" w14:paraId="524BD71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8F97EB" w14:textId="42888C3D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C406F6" w14:textId="0B78E10C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B0DCD" w:rsidRPr="00577134" w14:paraId="7DE2583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DEF0A9" w14:textId="6F5EE0C3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C35D62" w14:textId="25E18E41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AB0DCD" w:rsidRPr="00577134" w14:paraId="392FF88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901D83" w14:textId="005E532D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C8D8BF" w14:textId="3DA989B0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AB0DCD" w:rsidRPr="00577134" w14:paraId="4A8EC02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BBADEE" w14:textId="616F4C7F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0C726D" w14:textId="05D68F4A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AB0DCD" w:rsidRPr="00577134" w14:paraId="37A48C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B36053" w14:textId="3EBBD957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831409" w14:textId="478DB226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AB0DCD" w:rsidRPr="00577134" w14:paraId="3CF17A6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F694CB" w14:textId="16F19E68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B716C5" w14:textId="4E56BF37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AB0DCD" w:rsidRPr="00577134" w14:paraId="06CF2BF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AEF33A" w14:textId="54D646FF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B5E2EB" w14:textId="3B6E7B2E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AB0DCD" w:rsidRPr="00577134" w14:paraId="06E1241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953B10" w14:textId="06317B84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07A210" w14:textId="335C3A8A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27380D5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C6458DC" w14:textId="1FBA01BC" w:rsidR="00E80CD9" w:rsidRPr="00577134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Line2)(Sheet v1[1].step)</w:t>
                  </w:r>
                </w:p>
              </w:tc>
            </w:tr>
            <w:tr w:rsidR="00E80CD9" w:rsidRPr="000841BF" w14:paraId="6E1C8C45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BCD4D55" w14:textId="2B7E35BA" w:rsidR="00E80CD9" w:rsidRPr="000841BF" w:rsidRDefault="00AB0DCD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2C081CA7" w14:textId="07114224" w:rsidR="00E80CD9" w:rsidRDefault="00E80CD9" w:rsidP="000A7C6B"/>
        </w:tc>
      </w:tr>
      <w:bookmarkEnd w:id="1"/>
      <w:bookmarkEnd w:id="2"/>
      <w:bookmarkEnd w:id="3"/>
    </w:tbl>
    <w:p w14:paraId="09D0AD0A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190A331B" w14:textId="77777777" w:rsidTr="00452CBC">
        <w:tc>
          <w:tcPr>
            <w:tcW w:w="11016" w:type="dxa"/>
          </w:tcPr>
          <w:p w14:paraId="258B1C72" w14:textId="2926DC47" w:rsidR="005273D5" w:rsidRPr="00AF1A58" w:rsidRDefault="00AB0DCD" w:rsidP="000A7C6B">
            <w:pPr>
              <w:pStyle w:val="Heading1"/>
              <w:rPr>
                <w:b w:val="0"/>
                <w:bCs w:val="0"/>
              </w:rPr>
            </w:pPr>
            <w:bookmarkStart w:id="5" w:name="_Toc155023332"/>
            <w:r>
              <w:rPr>
                <w:rStyle w:val="Strong"/>
              </w:rPr>
              <w:lastRenderedPageBreak/>
              <w:t>Loads and Fixtures</w:t>
            </w:r>
            <w:bookmarkEnd w:id="5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B0DCD" w14:paraId="3A1D7446" w14:textId="77777777" w:rsidTr="007975D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4CF03A6" w14:textId="4C35829E" w:rsidR="00AB0DCD" w:rsidRPr="004E282D" w:rsidRDefault="00AB0DC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4CBE705" w14:textId="3B75AF66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F2FDC27" w14:textId="417D815A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B0DCD" w14:paraId="0D864AC9" w14:textId="77777777" w:rsidTr="00AB0DC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7026C70" w14:textId="2C4142D8" w:rsidR="00AB0DCD" w:rsidRPr="00AD5FBA" w:rsidRDefault="00AB0DC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306B158" w14:textId="5E12B864" w:rsidR="00AB0DCD" w:rsidRPr="006208CB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F38C1BA" wp14:editId="0AEFAFE0">
                        <wp:extent cx="1772285" cy="1480185"/>
                        <wp:effectExtent l="0" t="0" r="0" b="5715"/>
                        <wp:docPr id="163569656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569656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B0DCD" w14:paraId="45095AD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09BC78D" w14:textId="725DE2C2" w:rsidR="00AB0DCD" w:rsidRPr="00BE6656" w:rsidRDefault="00AB0DC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4339B4" w14:textId="16D1145E" w:rsidR="00AB0DCD" w:rsidRPr="00154A1A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AB0DCD" w14:paraId="6A678E0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C30009" w14:textId="21BF977A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4E543D2" w14:textId="4E22F85D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CCDC834" w14:textId="77777777" w:rsidR="00AB0DCD" w:rsidRPr="004C6DEB" w:rsidRDefault="00AB0DC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AB0DCD" w14:paraId="10B94EAB" w14:textId="77777777" w:rsidTr="00ED54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FB4152D" w14:textId="21311E11" w:rsidR="00AB0DCD" w:rsidRPr="003F154A" w:rsidRDefault="00AB0DCD" w:rsidP="00ED543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AB0DCD" w14:paraId="2D5A02B5" w14:textId="77777777" w:rsidTr="00ED543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A9D52AA" w14:textId="682AA48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790C24" w14:textId="280EE73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ED38663" w14:textId="7DFA7059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3D75E7A" w14:textId="3A330E3E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8505858" w14:textId="0F8283A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AB0DCD" w14:paraId="562C2168" w14:textId="77777777" w:rsidTr="00ED543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26B251" w14:textId="30B8DE12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93C216" w14:textId="3D39780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4.29153e-05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89BF26" w14:textId="3B2C34A9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0.000384331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770A12" w14:textId="604D1433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-0.334005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FCA1249" w14:textId="0EE7B9BB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0.334006</w:t>
                        </w:r>
                      </w:p>
                    </w:tc>
                  </w:tr>
                  <w:tr w:rsidR="00AB0DCD" w14:paraId="52ABEC67" w14:textId="77777777" w:rsidTr="00ED543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60A7708" w14:textId="3F2C368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856F76" w14:textId="60BE3AA5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11B797" w14:textId="29ED0C4A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BCFEC4" w14:textId="080CC465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864FB1" w14:textId="6ACCECE9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899009D" w14:textId="77777777" w:rsidR="00AB0DCD" w:rsidRDefault="00AB0DCD" w:rsidP="00ED543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AB0DCD" w14:paraId="4B349CD1" w14:textId="77777777" w:rsidTr="00AB0DC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4FF8798" w14:textId="4C95FCA7" w:rsidR="00AB0DCD" w:rsidRPr="00AD5FBA" w:rsidRDefault="00AB0DCD" w:rsidP="00ED543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4A01B353" w14:textId="4F232E7D" w:rsidR="00AB0DCD" w:rsidRPr="006208CB" w:rsidRDefault="00AB0DCD" w:rsidP="00ED543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3BB4C27" wp14:editId="310AEB3F">
                        <wp:extent cx="1772285" cy="1480185"/>
                        <wp:effectExtent l="0" t="0" r="0" b="5715"/>
                        <wp:docPr id="1935705002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5705002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B0DCD" w14:paraId="5AE8B38F" w14:textId="77777777" w:rsidTr="00ED54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E496094" w14:textId="237A6380" w:rsidR="00AB0DCD" w:rsidRPr="00BE6656" w:rsidRDefault="00AB0DCD" w:rsidP="00ED543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00AD70C" w14:textId="2947F48D" w:rsidR="00AB0DCD" w:rsidRPr="00154A1A" w:rsidRDefault="00AB0DCD" w:rsidP="00ED543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AB0DCD" w14:paraId="5F239A05" w14:textId="77777777" w:rsidTr="00ED54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D9131B" w14:textId="73D8917F" w:rsidR="00AB0DCD" w:rsidRDefault="00AB0DCD" w:rsidP="00ED543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BEA097" w14:textId="5652B39D" w:rsidR="00AB0DCD" w:rsidRDefault="00AB0DCD" w:rsidP="00ED543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2C3D6ABD" w14:textId="77777777" w:rsidR="00AB0DCD" w:rsidRPr="004C6DEB" w:rsidRDefault="00AB0DCD" w:rsidP="00ED5439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AB0DCD" w14:paraId="4C31429C" w14:textId="77777777" w:rsidTr="00ED54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EB43E40" w14:textId="433BA5B3" w:rsidR="00AB0DCD" w:rsidRPr="003F154A" w:rsidRDefault="00AB0DCD" w:rsidP="00ED543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AB0DCD" w14:paraId="3A3D83EB" w14:textId="77777777" w:rsidTr="00ED543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C51464" w14:textId="46BD023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AABEC9D" w14:textId="48932A3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0A103ED" w14:textId="64F692CA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205A1D" w14:textId="1DBC4162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02DDB29" w14:textId="586F91B6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AB0DCD" w14:paraId="4452CC44" w14:textId="77777777" w:rsidTr="00ED543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FAA7E9" w14:textId="6DA7FAC6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0871CE" w14:textId="216AA92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16.3693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02D5B7" w14:textId="5D914AF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-12.5554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CD73EB" w14:textId="03C53D3E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1,023.87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1E4DF2F" w14:textId="151386A8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1,024.08</w:t>
                        </w:r>
                      </w:p>
                    </w:tc>
                  </w:tr>
                  <w:tr w:rsidR="00AB0DCD" w14:paraId="32E51B63" w14:textId="77777777" w:rsidTr="00ED543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731D67" w14:textId="604C5ECF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3BDAF3" w14:textId="13E7B767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4B70A5" w14:textId="29F57BE9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2D5803" w14:textId="40CB225B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4963E69" w14:textId="29219208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A586542" w14:textId="77777777" w:rsidR="00AB0DCD" w:rsidRDefault="00AB0DCD" w:rsidP="00ED543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19C1DD3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B0DCD" w14:paraId="15AE59F6" w14:textId="77777777" w:rsidTr="003631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D31126C" w14:textId="6EB44B70" w:rsidR="00AB0DCD" w:rsidRPr="004E282D" w:rsidRDefault="00AB0DC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E9CB339" w14:textId="5A8D9F5F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D8580E3" w14:textId="416B47A3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B0DCD" w14:paraId="33DB45E4" w14:textId="77777777" w:rsidTr="00AF20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CBDEF82" w14:textId="071A73AC" w:rsidR="00AB0DCD" w:rsidRPr="00F42DD1" w:rsidRDefault="00AB0DC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D9A3074" w14:textId="6C659CEF" w:rsidR="00AB0DCD" w:rsidRPr="006208CB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1427D54" wp14:editId="7EB641E5">
                        <wp:extent cx="1907540" cy="1592580"/>
                        <wp:effectExtent l="0" t="0" r="0" b="7620"/>
                        <wp:docPr id="66861787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61787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92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B0DCD" w14:paraId="3B7E2AA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678D6E" w14:textId="1E433175" w:rsidR="00AB0DCD" w:rsidRPr="00BE6656" w:rsidRDefault="00AB0DC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FA9ADD2" w14:textId="12CD0BD4" w:rsidR="00AB0DCD" w:rsidRPr="00B77EA3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B0DCD" w14:paraId="6C93478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676836" w14:textId="692D3268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1598CA" w14:textId="05F3AA8F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AB0DCD" w14:paraId="66544BD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5F419B" w14:textId="4AED95C6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64B3D8" w14:textId="1797A8A5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1,000 N</w:t>
                        </w:r>
                      </w:p>
                    </w:tc>
                  </w:tr>
                </w:tbl>
                <w:p w14:paraId="6595834E" w14:textId="77777777" w:rsidR="00AB0DCD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E5C6136" w14:textId="49403A84" w:rsidR="005273D5" w:rsidRDefault="005273D5" w:rsidP="000A7C6B">
            <w:pPr>
              <w:rPr>
                <w:rStyle w:val="Strong"/>
              </w:rPr>
            </w:pPr>
          </w:p>
        </w:tc>
      </w:tr>
    </w:tbl>
    <w:p w14:paraId="21BC0C43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62AE7FB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62F26DA" w14:textId="041C8E0C" w:rsidR="005F5B79" w:rsidRDefault="00AB0DCD" w:rsidP="000A7C6B">
            <w:pPr>
              <w:pStyle w:val="Heading1"/>
            </w:pPr>
            <w:bookmarkStart w:id="6" w:name="_Toc155023333"/>
            <w:r>
              <w:lastRenderedPageBreak/>
              <w:t>Resultant Forces</w:t>
            </w:r>
            <w:bookmarkEnd w:id="6"/>
          </w:p>
          <w:p w14:paraId="19F26219" w14:textId="59DF89A4" w:rsidR="005F5B79" w:rsidRPr="000B04D4" w:rsidRDefault="00AB0DCD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1BC3B804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AA17F3" w14:textId="59DDB2C0" w:rsidR="005F5B79" w:rsidRDefault="00AB0DCD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6587F6" w14:textId="2480D402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C1DDB89" w14:textId="666CA78F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7BE838" w14:textId="682D9B29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8870D3" w14:textId="2AA83654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5D4F9B" w14:textId="4F29EC69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0AE6B7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77289A" w14:textId="291F61DE" w:rsidR="005F5B79" w:rsidRPr="004D2956" w:rsidRDefault="00AB0DC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5D69CB" w14:textId="7D52253E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B08663" w14:textId="7164F9E7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4.29153e-05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203E55" w14:textId="38A66CAE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0.000384331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042FD3" w14:textId="12390405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1,000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AB8F89" w14:textId="165F5F66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1,000</w:t>
                  </w:r>
                </w:p>
              </w:tc>
            </w:tr>
          </w:tbl>
          <w:p w14:paraId="3E5D6EE6" w14:textId="78730229" w:rsidR="005F5B79" w:rsidRPr="000B04D4" w:rsidRDefault="00AB0DCD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0D195F8F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745004" w14:textId="3E19388F" w:rsidR="005F5B79" w:rsidRDefault="00AB0DCD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2E5BF5" w14:textId="61974E68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8A89D1" w14:textId="02905E5C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D5D929" w14:textId="6E7392B2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2F8E99D" w14:textId="01316FB6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226FF34" w14:textId="4E3AFAA7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EB732B3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73B97B" w14:textId="689B937F" w:rsidR="005F5B79" w:rsidRPr="004D2956" w:rsidRDefault="00AB0DC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9F76ED" w14:textId="04A7C94C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A25ABB" w14:textId="7780A9A3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7FA2DC" w14:textId="62CFA482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978D1E" w14:textId="6097500A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0D7E69" w14:textId="47AEB01C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520CB7A" w14:textId="77777777" w:rsidR="005F5B79" w:rsidRDefault="005F5B79" w:rsidP="000A7C6B"/>
        </w:tc>
      </w:tr>
      <w:tr w:rsidR="005F5B79" w14:paraId="61B6BD5E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71247CD" w14:textId="07F97272" w:rsidR="00C6072D" w:rsidRPr="000B04D4" w:rsidRDefault="00AB0DCD" w:rsidP="00C6072D">
            <w:pPr>
              <w:pStyle w:val="Heading2"/>
            </w:pPr>
            <w:bookmarkStart w:id="7" w:name="_Toc243733151"/>
            <w:bookmarkStart w:id="8" w:name="_Toc245020119"/>
            <w:bookmarkStart w:id="9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443A6D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593F1F" w14:textId="5CEB6D05" w:rsidR="00C6072D" w:rsidRDefault="00AB0DCD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D72BDB" w14:textId="55655288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BA2EC1" w14:textId="1B80C7F6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A04C73" w14:textId="75187E7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A1A34E" w14:textId="0D9D64EA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B02C4C5" w14:textId="7339CB2E" w:rsidR="00C6072D" w:rsidRDefault="00AB0DCD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F587E4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634CF6" w14:textId="4EC25259" w:rsidR="00C6072D" w:rsidRPr="004D2956" w:rsidRDefault="00AB0DC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8C3336" w14:textId="2B1BFEA7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958127" w14:textId="3683FC10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0.000164579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887A2D" w14:textId="47B7FE03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0.000279006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BC3F55B" w14:textId="6A352DC3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4.17233e-05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A851D7" w14:textId="0B348F9C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0.000326606</w:t>
                  </w:r>
                </w:p>
              </w:tc>
            </w:tr>
          </w:tbl>
          <w:p w14:paraId="20F0FCC1" w14:textId="2038E93C" w:rsidR="00C6072D" w:rsidRPr="000B04D4" w:rsidRDefault="00AB0DCD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6B4556D8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1D29DD" w14:textId="5243097B" w:rsidR="00C6072D" w:rsidRDefault="00AB0DCD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DBF480" w14:textId="0A80762F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E3FBDF3" w14:textId="1C85C51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E66D90A" w14:textId="6B8395CF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AA10C3B" w14:textId="2A27EF59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5F04BB" w14:textId="56081DB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0A99C4B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217F4C" w14:textId="70CF8CC5" w:rsidR="00C6072D" w:rsidRPr="004D2956" w:rsidRDefault="00AB0DC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1D76ED" w14:textId="7D428D30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6846A6" w14:textId="52E618BB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6B455F" w14:textId="321729ED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50F2C0" w14:textId="591600EC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7D9429" w14:textId="10684561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8633A0D" w14:textId="0AFA92EA" w:rsidR="005F5B79" w:rsidRDefault="005F5B79" w:rsidP="000A7C6B"/>
        </w:tc>
      </w:tr>
      <w:bookmarkEnd w:id="7"/>
      <w:bookmarkEnd w:id="8"/>
      <w:bookmarkEnd w:id="9"/>
    </w:tbl>
    <w:p w14:paraId="3085BD0A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04291E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B1EC12" w14:textId="1AF8F52A" w:rsidR="00EC2432" w:rsidRDefault="00AB0DCD" w:rsidP="000A7C6B">
            <w:pPr>
              <w:pStyle w:val="Heading1"/>
            </w:pPr>
            <w:bookmarkStart w:id="10" w:name="_Toc243733152"/>
            <w:bookmarkStart w:id="11" w:name="_Toc245020120"/>
            <w:bookmarkStart w:id="12" w:name="_Toc245020152"/>
            <w:bookmarkStart w:id="13" w:name="_Toc155023334"/>
            <w:r>
              <w:lastRenderedPageBreak/>
              <w:t>Study Results</w:t>
            </w:r>
            <w:bookmarkEnd w:id="13"/>
          </w:p>
          <w:p w14:paraId="05B8330B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AB0DCD" w14:paraId="010D7F3B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6DBFB6" w14:textId="287449D6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60A785" w14:textId="3940F909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0783A4" w14:textId="3BC40171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151FAC0" w14:textId="40E81249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7F30AFD2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D6A7FD" w14:textId="3404818D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F77F89" w14:textId="6B9ACD8B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569C24B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3.396e+04N/m^2</w:t>
                  </w:r>
                </w:p>
                <w:p w14:paraId="67E47C11" w14:textId="254FA76A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23258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0B9D88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3.438e+07N/m^2</w:t>
                  </w:r>
                </w:p>
                <w:p w14:paraId="43787516" w14:textId="0EA72F92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22623</w:t>
                  </w:r>
                </w:p>
              </w:tc>
            </w:tr>
            <w:tr w:rsidR="00AB0DCD" w14:paraId="5DD13DD5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D5FB89" w14:textId="726950DD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D502D4A" wp14:editId="639832B0">
                        <wp:extent cx="6858000" cy="3964940"/>
                        <wp:effectExtent l="0" t="0" r="0" b="0"/>
                        <wp:docPr id="78694245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6942458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1F6E24" w14:textId="28F05377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2-Stress-Stress1</w:t>
                  </w:r>
                </w:p>
              </w:tc>
            </w:tr>
          </w:tbl>
          <w:p w14:paraId="237E70CC" w14:textId="77777777" w:rsidR="00AB0DCD" w:rsidRDefault="00AB0DC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AB0DCD" w14:paraId="55CB08E7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C8FB63" w14:textId="00C2D240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60EBD8" w14:textId="5F04A0CF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448002" w14:textId="63A8BF7B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9EF8B97" w14:textId="73AB7770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2BB6E4CD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217915" w14:textId="11547D34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2EFB70" w14:textId="3B21EFD9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64C7D1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970C53D" w14:textId="0A528228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6E4C3F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1.009e-01mm</w:t>
                  </w:r>
                </w:p>
                <w:p w14:paraId="564B8EEC" w14:textId="457000CD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31579</w:t>
                  </w:r>
                </w:p>
              </w:tc>
            </w:tr>
            <w:tr w:rsidR="00AB0DCD" w14:paraId="53EC3654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27469FC" w14:textId="6AEF7DD5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0BB56E8" wp14:editId="2983E015">
                        <wp:extent cx="6858000" cy="3964940"/>
                        <wp:effectExtent l="0" t="0" r="0" b="0"/>
                        <wp:docPr id="90919097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190978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12B665" w14:textId="6008F600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2-Displacement-Displacement1</w:t>
                  </w:r>
                </w:p>
              </w:tc>
            </w:tr>
          </w:tbl>
          <w:p w14:paraId="483E911E" w14:textId="77777777" w:rsidR="00AB0DCD" w:rsidRDefault="00AB0DC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AB0DCD" w14:paraId="45386831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305893" w14:textId="666A1CA1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C2C0F7" w14:textId="19E50794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719B18" w14:textId="47480227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B57DFFB" w14:textId="57C5C033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134320D4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01E8A2" w14:textId="27F08F0B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46579C" w14:textId="396B73B2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192430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1.934e-07</w:t>
                  </w:r>
                </w:p>
                <w:p w14:paraId="199BBD76" w14:textId="388E10D1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15964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85FD8DB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1.051e-04</w:t>
                  </w:r>
                </w:p>
                <w:p w14:paraId="06C01DC7" w14:textId="300F0A73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15772</w:t>
                  </w:r>
                </w:p>
              </w:tc>
            </w:tr>
            <w:tr w:rsidR="00AB0DCD" w14:paraId="1D3CEE51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14F2E13" w14:textId="44EE4912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476191A" wp14:editId="5CB69F61">
                        <wp:extent cx="6858000" cy="3964940"/>
                        <wp:effectExtent l="0" t="0" r="0" b="0"/>
                        <wp:docPr id="172182486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1824866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A74634" w14:textId="4580332B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2-Strain-Strain1</w:t>
                  </w:r>
                </w:p>
              </w:tc>
            </w:tr>
          </w:tbl>
          <w:p w14:paraId="4D4F3F17" w14:textId="77777777" w:rsidR="00AB0DCD" w:rsidRPr="000B04D4" w:rsidRDefault="00AB0DCD" w:rsidP="000A7C6B"/>
          <w:bookmarkEnd w:id="10"/>
          <w:bookmarkEnd w:id="11"/>
          <w:bookmarkEnd w:id="12"/>
          <w:p w14:paraId="4C22707F" w14:textId="4470AE02" w:rsidR="00EC2432" w:rsidRDefault="00EC2432" w:rsidP="000A7C6B"/>
        </w:tc>
      </w:tr>
    </w:tbl>
    <w:p w14:paraId="6827395F" w14:textId="1F59D0EC" w:rsidR="00AC3438" w:rsidRPr="00AC3438" w:rsidRDefault="00AC3438" w:rsidP="00FE0924"/>
    <w:sectPr w:rsidR="00AC3438" w:rsidRPr="00AC3438" w:rsidSect="00AB0DCD">
      <w:footerReference w:type="defaul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9B1CA" w14:textId="77777777" w:rsidR="00AB0DCD" w:rsidRDefault="00AB0DCD" w:rsidP="00F25CD7">
      <w:pPr>
        <w:spacing w:after="0" w:line="240" w:lineRule="auto"/>
      </w:pPr>
      <w:r>
        <w:separator/>
      </w:r>
    </w:p>
  </w:endnote>
  <w:endnote w:type="continuationSeparator" w:id="0">
    <w:p w14:paraId="1BFBC31A" w14:textId="77777777" w:rsidR="00AB0DCD" w:rsidRDefault="00AB0DCD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2CDCBBA" w14:textId="77777777" w:rsidTr="003E1AE9">
      <w:tc>
        <w:tcPr>
          <w:tcW w:w="867" w:type="pct"/>
        </w:tcPr>
        <w:p w14:paraId="1D46402B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519FAB3" wp14:editId="50B3467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B187655" w14:textId="2D2FDEA7" w:rsidR="00FD315C" w:rsidRDefault="00AB0DC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4806402" w14:textId="087053FE" w:rsidR="00FD315C" w:rsidRDefault="00AB0DC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v1[1].step</w:t>
          </w:r>
        </w:p>
      </w:tc>
      <w:tc>
        <w:tcPr>
          <w:tcW w:w="0" w:type="auto"/>
          <w:vAlign w:val="bottom"/>
        </w:tcPr>
        <w:p w14:paraId="2C89855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C0D65FB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C223DEE" w14:textId="77777777" w:rsidTr="00BF0BC4">
      <w:tc>
        <w:tcPr>
          <w:tcW w:w="1908" w:type="dxa"/>
        </w:tcPr>
        <w:p w14:paraId="1FA8A149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8A25DB5" wp14:editId="57F1978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34022F2" w14:textId="02878DFD" w:rsidR="00FD315C" w:rsidRDefault="00AB0DC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E8964F2" w14:textId="41988E0C" w:rsidR="00FD315C" w:rsidRDefault="00AB0DC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v1[1].step</w:t>
          </w:r>
        </w:p>
      </w:tc>
      <w:tc>
        <w:tcPr>
          <w:tcW w:w="360" w:type="dxa"/>
          <w:vAlign w:val="bottom"/>
        </w:tcPr>
        <w:p w14:paraId="27F2793F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8AE9758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337E6" w14:textId="77777777" w:rsidR="00AB0DCD" w:rsidRDefault="00AB0DCD" w:rsidP="00F25CD7">
      <w:pPr>
        <w:spacing w:after="0" w:line="240" w:lineRule="auto"/>
      </w:pPr>
      <w:r>
        <w:separator/>
      </w:r>
    </w:p>
  </w:footnote>
  <w:footnote w:type="continuationSeparator" w:id="0">
    <w:p w14:paraId="3EC98604" w14:textId="77777777" w:rsidR="00AB0DCD" w:rsidRDefault="00AB0DCD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CD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0DCD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B716"/>
  <w15:docId w15:val="{300958EC-F418-48C4-B89C-53D5A2BF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7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FC</dc:creator>
  <cp:lastModifiedBy>Syed Shayan Ahmed</cp:lastModifiedBy>
  <cp:revision>1</cp:revision>
  <dcterms:created xsi:type="dcterms:W3CDTF">2024-01-01T12:40:00Z</dcterms:created>
  <dcterms:modified xsi:type="dcterms:W3CDTF">2024-01-01T12:41:00Z</dcterms:modified>
</cp:coreProperties>
</file>