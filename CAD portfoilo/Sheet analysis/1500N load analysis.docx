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14:paraId="3C7929AF" w14:textId="77777777" w:rsidTr="00A43A5B">
        <w:trPr>
          <w:cantSplit/>
          <w:trHeight w:val="4488"/>
        </w:trPr>
        <w:tc>
          <w:tcPr>
            <w:tcW w:w="6285" w:type="dxa"/>
          </w:tcPr>
          <w:p w14:paraId="503EA3C7" w14:textId="5A442F26" w:rsidR="00F448BC" w:rsidRDefault="00DC38F3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D19B80" wp14:editId="508D8BC7">
                  <wp:extent cx="3853815" cy="2228215"/>
                  <wp:effectExtent l="0" t="0" r="0" b="635"/>
                  <wp:docPr id="89115576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15576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228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14:paraId="5E8C04FA" w14:textId="7777777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14:paraId="0E1DE1F0" w14:textId="2D86BB7C" w:rsidR="00B77317" w:rsidRPr="00CD1539" w:rsidRDefault="00DC38F3" w:rsidP="00E217C8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</w:t>
                  </w:r>
                  <w:proofErr w:type="gramStart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Sheet</w:t>
                  </w:r>
                  <w:proofErr w:type="gramEnd"/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v1[1].step</w:t>
                  </w:r>
                </w:p>
                <w:p w14:paraId="2B716318" w14:textId="77777777"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14:paraId="37F35E52" w14:textId="50905B5E" w:rsidR="00B77317" w:rsidRPr="00CD1539" w:rsidRDefault="00DC38F3" w:rsidP="009C008A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Monday, January 1, 2024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14:paraId="0E763806" w14:textId="0400C22D" w:rsidR="00B77317" w:rsidRPr="00CD1539" w:rsidRDefault="00DC38F3" w:rsidP="009C008A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 2</w:t>
                  </w:r>
                </w:p>
                <w:p w14:paraId="684FF58D" w14:textId="1E89F6DA" w:rsidR="00B77317" w:rsidRPr="006A441F" w:rsidRDefault="00DC38F3" w:rsidP="00B7731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14:paraId="157EF00B" w14:textId="7777777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14:paraId="3CA7D418" w14:textId="19995537" w:rsidR="00B77317" w:rsidRDefault="00DC38F3" w:rsidP="00E3408D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14:paraId="2393A0DF" w14:textId="1B199118" w:rsidR="00DC38F3" w:rsidRDefault="001041F1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155023012" w:history="1">
                        <w:r w:rsidR="00DC38F3" w:rsidRPr="00543E83">
                          <w:rPr>
                            <w:rStyle w:val="Hyperlink"/>
                            <w:noProof/>
                          </w:rPr>
                          <w:t>Units</w:t>
                        </w:r>
                        <w:r w:rsidR="00DC38F3">
                          <w:rPr>
                            <w:noProof/>
                            <w:webHidden/>
                          </w:rPr>
                          <w:tab/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C38F3">
                          <w:rPr>
                            <w:noProof/>
                            <w:webHidden/>
                          </w:rPr>
                          <w:instrText xml:space="preserve"> PAGEREF _Toc155023012 \h </w:instrText>
                        </w:r>
                        <w:r w:rsidR="00DC38F3">
                          <w:rPr>
                            <w:noProof/>
                            <w:webHidden/>
                          </w:rPr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84A35">
                          <w:rPr>
                            <w:noProof/>
                            <w:webHidden/>
                          </w:rPr>
                          <w:t>2</w:t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718F575C" w14:textId="138460CA" w:rsidR="00DC38F3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013" w:history="1">
                        <w:r w:rsidR="00DC38F3" w:rsidRPr="00543E83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 w:rsidR="00DC38F3">
                          <w:rPr>
                            <w:noProof/>
                            <w:webHidden/>
                          </w:rPr>
                          <w:tab/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C38F3">
                          <w:rPr>
                            <w:noProof/>
                            <w:webHidden/>
                          </w:rPr>
                          <w:instrText xml:space="preserve"> PAGEREF _Toc155023013 \h </w:instrText>
                        </w:r>
                        <w:r w:rsidR="00DC38F3">
                          <w:rPr>
                            <w:noProof/>
                            <w:webHidden/>
                          </w:rPr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84A35">
                          <w:rPr>
                            <w:noProof/>
                            <w:webHidden/>
                          </w:rPr>
                          <w:t>2</w:t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23176826" w14:textId="097A5550" w:rsidR="00DC38F3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014" w:history="1">
                        <w:r w:rsidR="00DC38F3" w:rsidRPr="00543E83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 w:rsidR="00DC38F3">
                          <w:rPr>
                            <w:noProof/>
                            <w:webHidden/>
                          </w:rPr>
                          <w:tab/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C38F3">
                          <w:rPr>
                            <w:noProof/>
                            <w:webHidden/>
                          </w:rPr>
                          <w:instrText xml:space="preserve"> PAGEREF _Toc155023014 \h </w:instrText>
                        </w:r>
                        <w:r w:rsidR="00DC38F3">
                          <w:rPr>
                            <w:noProof/>
                            <w:webHidden/>
                          </w:rPr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84A35">
                          <w:rPr>
                            <w:noProof/>
                            <w:webHidden/>
                          </w:rPr>
                          <w:t>3</w:t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540339DE" w14:textId="48C81B29" w:rsidR="00DC38F3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015" w:history="1">
                        <w:r w:rsidR="00DC38F3" w:rsidRPr="00543E83">
                          <w:rPr>
                            <w:rStyle w:val="Hyperlink"/>
                            <w:noProof/>
                          </w:rPr>
                          <w:t>Resultant Forces</w:t>
                        </w:r>
                        <w:r w:rsidR="00DC38F3">
                          <w:rPr>
                            <w:noProof/>
                            <w:webHidden/>
                          </w:rPr>
                          <w:tab/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C38F3">
                          <w:rPr>
                            <w:noProof/>
                            <w:webHidden/>
                          </w:rPr>
                          <w:instrText xml:space="preserve"> PAGEREF _Toc155023015 \h </w:instrText>
                        </w:r>
                        <w:r w:rsidR="00DC38F3">
                          <w:rPr>
                            <w:noProof/>
                            <w:webHidden/>
                          </w:rPr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84A35">
                          <w:rPr>
                            <w:noProof/>
                            <w:webHidden/>
                          </w:rPr>
                          <w:t>4</w:t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1ACFDF1B" w14:textId="484E1CCA" w:rsidR="00DC38F3" w:rsidRDefault="00000000">
                      <w:pPr>
                        <w:pStyle w:val="TOC1"/>
                        <w:rPr>
                          <w:noProof/>
                          <w:kern w:val="2"/>
                          <w:sz w:val="22"/>
                          <w14:ligatures w14:val="standardContextual"/>
                        </w:rPr>
                      </w:pPr>
                      <w:hyperlink w:anchor="_Toc155023016" w:history="1">
                        <w:r w:rsidR="00DC38F3" w:rsidRPr="00543E83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 w:rsidR="00DC38F3">
                          <w:rPr>
                            <w:noProof/>
                            <w:webHidden/>
                          </w:rPr>
                          <w:tab/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DC38F3">
                          <w:rPr>
                            <w:noProof/>
                            <w:webHidden/>
                          </w:rPr>
                          <w:instrText xml:space="preserve"> PAGEREF _Toc155023016 \h </w:instrText>
                        </w:r>
                        <w:r w:rsidR="00DC38F3">
                          <w:rPr>
                            <w:noProof/>
                            <w:webHidden/>
                          </w:rPr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184A35">
                          <w:rPr>
                            <w:noProof/>
                            <w:webHidden/>
                          </w:rPr>
                          <w:t>5</w:t>
                        </w:r>
                        <w:r w:rsidR="00DC38F3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14:paraId="0D807E6E" w14:textId="33AEC00A"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14:paraId="41CBA4AC" w14:textId="77777777" w:rsidR="00F448BC" w:rsidRDefault="00F448BC" w:rsidP="00A5373F"/>
        </w:tc>
      </w:tr>
      <w:tr w:rsidR="00F448BC" w14:paraId="11FDF511" w14:textId="77777777" w:rsidTr="00BE081A">
        <w:trPr>
          <w:cantSplit/>
          <w:trHeight w:val="3924"/>
        </w:trPr>
        <w:tc>
          <w:tcPr>
            <w:tcW w:w="6285" w:type="dxa"/>
          </w:tcPr>
          <w:p w14:paraId="0F40F831" w14:textId="459C0490" w:rsidR="00C27B5D" w:rsidRDefault="00DC38F3" w:rsidP="00C27B5D">
            <w:pPr>
              <w:pStyle w:val="Heading1"/>
            </w:pPr>
            <w:r>
              <w:t xml:space="preserve"> </w:t>
            </w:r>
          </w:p>
          <w:p w14:paraId="4A7E2C91" w14:textId="6724CF46" w:rsidR="00F448BC" w:rsidRPr="00E65D6E" w:rsidRDefault="00DC38F3" w:rsidP="00FF408C">
            <w:r>
              <w:t xml:space="preserve"> </w:t>
            </w:r>
          </w:p>
        </w:tc>
        <w:tc>
          <w:tcPr>
            <w:tcW w:w="4713" w:type="dxa"/>
            <w:vMerge/>
          </w:tcPr>
          <w:p w14:paraId="65809C6D" w14:textId="77777777" w:rsidR="00F448BC" w:rsidRPr="00A33AA4" w:rsidRDefault="00F448BC" w:rsidP="00840CC7">
            <w:pPr>
              <w:pStyle w:val="TOC3"/>
            </w:pPr>
          </w:p>
        </w:tc>
      </w:tr>
    </w:tbl>
    <w:p w14:paraId="7CF597E1" w14:textId="7C676534" w:rsidR="00F33129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800"/>
      </w:tblGrid>
      <w:tr w:rsidR="00F33129" w14:paraId="2E8167F0" w14:textId="77777777" w:rsidTr="00E80CD9">
        <w:tc>
          <w:tcPr>
            <w:tcW w:w="11016" w:type="dxa"/>
          </w:tcPr>
          <w:p w14:paraId="74D086B9" w14:textId="66DE26B0" w:rsidR="00F33129" w:rsidRPr="00B35001" w:rsidRDefault="00DC38F3" w:rsidP="000A7C6B">
            <w:pPr>
              <w:pStyle w:val="Heading1"/>
            </w:pPr>
            <w:bookmarkStart w:id="0" w:name="_Toc155023012"/>
            <w:r>
              <w:lastRenderedPageBreak/>
              <w:t>Units</w:t>
            </w:r>
            <w:bookmarkEnd w:id="0"/>
          </w:p>
          <w:tbl>
            <w:tblPr>
              <w:tblStyle w:val="MediumList1-Accent11"/>
              <w:tblW w:w="0" w:type="auto"/>
              <w:tblLook w:val="0480" w:firstRow="0" w:lastRow="0" w:firstColumn="1" w:lastColumn="0" w:noHBand="0" w:noVBand="1"/>
            </w:tblPr>
            <w:tblGrid>
              <w:gridCol w:w="5292"/>
              <w:gridCol w:w="5246"/>
            </w:tblGrid>
            <w:tr w:rsidR="00F33129" w14:paraId="601B3133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7ECD6E4D" w14:textId="6BB90AB2" w:rsidR="00F33129" w:rsidRDefault="00DC38F3" w:rsidP="000A7C6B">
                  <w:r>
                    <w:t>Unit system: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A0D6CFF" w14:textId="7F9A111F" w:rsidR="00F33129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SI (MKS)</w:t>
                  </w:r>
                </w:p>
              </w:tc>
            </w:tr>
            <w:tr w:rsidR="00DC38F3" w14:paraId="7ABAD35E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F8F2717" w14:textId="6C4BC058" w:rsidR="00DC38F3" w:rsidRDefault="00DC38F3" w:rsidP="000A7C6B">
                  <w:r>
                    <w:t>Length/Displacement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1DB7240" w14:textId="311EF245" w:rsidR="00DC38F3" w:rsidRDefault="00DC38F3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mm</w:t>
                  </w:r>
                </w:p>
              </w:tc>
            </w:tr>
            <w:tr w:rsidR="00DC38F3" w14:paraId="6B18C67C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464D7C07" w14:textId="308383C6" w:rsidR="00DC38F3" w:rsidRDefault="00DC38F3" w:rsidP="000A7C6B">
                  <w:r>
                    <w:t>Temperature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59BF528" w14:textId="40631F2B" w:rsidR="00DC38F3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Kelvin</w:t>
                  </w:r>
                </w:p>
              </w:tc>
            </w:tr>
            <w:tr w:rsidR="00DC38F3" w14:paraId="61ECA063" w14:textId="77777777" w:rsidTr="00955A90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627FB9EF" w14:textId="4DD1EC6D" w:rsidR="00DC38F3" w:rsidRDefault="00DC38F3" w:rsidP="000A7C6B">
                  <w:r>
                    <w:t>Angular velocity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590CFA56" w14:textId="0967F21C" w:rsidR="00DC38F3" w:rsidRDefault="00DC38F3" w:rsidP="000A7C6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Rad/sec</w:t>
                  </w:r>
                </w:p>
              </w:tc>
            </w:tr>
            <w:tr w:rsidR="00DC38F3" w14:paraId="61B14225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27FC36FC" w14:textId="68437455" w:rsidR="00DC38F3" w:rsidRDefault="00DC38F3" w:rsidP="000A7C6B">
                  <w:r>
                    <w:t>Pressure/Stress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14:paraId="11D634B8" w14:textId="7ED2DA7C" w:rsidR="00DC38F3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N/m^2</w:t>
                  </w:r>
                </w:p>
              </w:tc>
            </w:tr>
          </w:tbl>
          <w:p w14:paraId="66503801" w14:textId="6E3D36FB" w:rsidR="00F33129" w:rsidRDefault="00F33129" w:rsidP="000A7C6B"/>
        </w:tc>
      </w:tr>
    </w:tbl>
    <w:p w14:paraId="357D3968" w14:textId="77777777"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14:paraId="011A33A7" w14:textId="77777777" w:rsidTr="005273D5">
        <w:trPr>
          <w:trHeight w:val="4158"/>
        </w:trPr>
        <w:tc>
          <w:tcPr>
            <w:tcW w:w="11136" w:type="dxa"/>
          </w:tcPr>
          <w:p w14:paraId="20100EBE" w14:textId="06DFCC21" w:rsidR="00E80CD9" w:rsidRPr="00AC3438" w:rsidRDefault="00DC38F3" w:rsidP="000A7C6B">
            <w:pPr>
              <w:pStyle w:val="Heading1"/>
            </w:pPr>
            <w:bookmarkStart w:id="1" w:name="_Toc155023013"/>
            <w:bookmarkStart w:id="2" w:name="_Toc243733144"/>
            <w:bookmarkStart w:id="3" w:name="_Toc245020112"/>
            <w:bookmarkStart w:id="4" w:name="_Toc245020144"/>
            <w:r>
              <w:t>Material Properties</w:t>
            </w:r>
            <w:bookmarkEnd w:id="1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14:paraId="082885C3" w14:textId="77777777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3125F33" w14:textId="62C8DEDB" w:rsidR="00E80CD9" w:rsidRPr="003E6C57" w:rsidRDefault="00DC38F3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12DAE8A5" w14:textId="444932D5" w:rsidR="00E80CD9" w:rsidRPr="003E6C57" w:rsidRDefault="00DC38F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31BAF7F" w14:textId="1546A587" w:rsidR="00E80CD9" w:rsidRPr="003E6C57" w:rsidRDefault="00DC38F3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14:paraId="3129DACA" w14:textId="77777777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14:paraId="15A04F9A" w14:textId="7DACDA60" w:rsidR="00E80CD9" w:rsidRPr="00577134" w:rsidRDefault="00DC38F3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6B429A52" wp14:editId="4A473E15">
                        <wp:extent cx="1904365" cy="1590040"/>
                        <wp:effectExtent l="0" t="0" r="635" b="0"/>
                        <wp:docPr id="452004247" name="Picture 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52004247" name=""/>
                                <pic:cNvPicPr/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5900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14:paraId="6CB527A8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21A7E8B" w14:textId="0A1E3662" w:rsidR="00E80CD9" w:rsidRPr="00BE6656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D756BCC" w14:textId="0F39C335" w:rsidR="00E80CD9" w:rsidRPr="00BE6656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Plain Carbon Steel</w:t>
                        </w:r>
                      </w:p>
                    </w:tc>
                  </w:tr>
                  <w:tr w:rsidR="00DC38F3" w:rsidRPr="00577134" w14:paraId="0A42B01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D30FA6" w14:textId="3B6A6089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0C55C2" w14:textId="7B063D1C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DC38F3" w:rsidRPr="00577134" w14:paraId="1CFE347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E455739" w14:textId="5F2ED5F3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52FFCB4" w14:textId="22D2B1A2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Max von Mises Stress</w:t>
                        </w:r>
                      </w:p>
                    </w:tc>
                  </w:tr>
                  <w:tr w:rsidR="00DC38F3" w:rsidRPr="00577134" w14:paraId="5EBA7F27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BCC370C" w14:textId="33ACE1F8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Yield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468ACD0" w14:textId="0A65C907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2.20594e+08 N/m^2</w:t>
                        </w:r>
                      </w:p>
                    </w:tc>
                  </w:tr>
                  <w:tr w:rsidR="00DC38F3" w:rsidRPr="00577134" w14:paraId="021BBA0F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26138E3E" w14:textId="7CBD7077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5744B68A" w14:textId="0A908D15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3.99826e+08 N/m^2</w:t>
                        </w:r>
                      </w:p>
                    </w:tc>
                  </w:tr>
                  <w:tr w:rsidR="00DC38F3" w:rsidRPr="00577134" w14:paraId="7337FDE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0947FE3" w14:textId="4613F349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Elastic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4BFAE535" w14:textId="0669213F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2.1e+11 N/m^2</w:t>
                        </w:r>
                      </w:p>
                    </w:tc>
                  </w:tr>
                  <w:tr w:rsidR="00DC38F3" w:rsidRPr="00577134" w14:paraId="12981659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5D0DD62" w14:textId="6F9E1345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Poisson's ratio: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8C9D90A" w14:textId="1E562E16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 xml:space="preserve">0.28  </w:t>
                        </w:r>
                      </w:p>
                    </w:tc>
                  </w:tr>
                  <w:tr w:rsidR="00DC38F3" w:rsidRPr="00577134" w14:paraId="6DB97E3E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3441932" w14:textId="002D05F1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Mass density: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66874045" w14:textId="5A4993F0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7,800 kg/m^3</w:t>
                        </w:r>
                      </w:p>
                    </w:tc>
                  </w:tr>
                  <w:tr w:rsidR="00DC38F3" w:rsidRPr="00577134" w14:paraId="3C691E02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1614DECA" w14:textId="27B0F4BD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Shear modulus: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39B3A90D" w14:textId="4AA9D179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7.9e+10 N/m^2</w:t>
                        </w:r>
                      </w:p>
                    </w:tc>
                  </w:tr>
                  <w:tr w:rsidR="00DC38F3" w:rsidRPr="00577134" w14:paraId="72711503" w14:textId="77777777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7AC260E2" w14:textId="774010EB" w:rsidR="00DC38F3" w:rsidRDefault="00DC38F3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Thermal expansion coefficient: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14:paraId="0E0BB6D0" w14:textId="6FD5F8E3" w:rsidR="00DC38F3" w:rsidRDefault="00DC38F3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1.3e-05 /Kelvin</w:t>
                        </w:r>
                      </w:p>
                    </w:tc>
                  </w:tr>
                </w:tbl>
                <w:p w14:paraId="7CBF3ADC" w14:textId="77777777"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14:paraId="4F41FA3D" w14:textId="403ED3AB" w:rsidR="00E80CD9" w:rsidRPr="00577134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</w:t>
                  </w:r>
                  <w:proofErr w:type="spell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 xml:space="preserve"> 1(Split Line</w:t>
                  </w:r>
                  <w:proofErr w:type="gramStart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2)(</w:t>
                  </w:r>
                  <w:proofErr w:type="gramEnd"/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Sheet v1[1].step)</w:t>
                  </w:r>
                </w:p>
              </w:tc>
            </w:tr>
            <w:tr w:rsidR="00E80CD9" w:rsidRPr="000841BF" w14:paraId="79842053" w14:textId="77777777" w:rsidTr="000A7C6B">
              <w:trPr>
                <w:trHeight w:val="186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862" w:type="dxa"/>
                  <w:gridSpan w:val="3"/>
                  <w:tcBorders>
                    <w:top w:val="single" w:sz="8" w:space="0" w:color="auto"/>
                    <w:bottom w:val="single" w:sz="18" w:space="0" w:color="365F91" w:themeColor="accent1" w:themeShade="BF"/>
                  </w:tcBorders>
                  <w:shd w:val="clear" w:color="auto" w:fill="DBE5F1" w:themeFill="accent1" w:themeFillTint="33"/>
                </w:tcPr>
                <w:p w14:paraId="53E7AA7B" w14:textId="16E343E6" w:rsidR="00E80CD9" w:rsidRPr="000841BF" w:rsidRDefault="00DC38F3" w:rsidP="000A7C6B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 xml:space="preserve">Curve </w:t>
                  </w:r>
                  <w:proofErr w:type="spellStart"/>
                  <w:proofErr w:type="gramStart"/>
                  <w:r>
                    <w:rPr>
                      <w:rStyle w:val="Strong"/>
                      <w:sz w:val="20"/>
                      <w:szCs w:val="20"/>
                    </w:rPr>
                    <w:t>Data:N</w:t>
                  </w:r>
                  <w:proofErr w:type="spellEnd"/>
                  <w:proofErr w:type="gramEnd"/>
                  <w:r>
                    <w:rPr>
                      <w:rStyle w:val="Strong"/>
                      <w:sz w:val="20"/>
                      <w:szCs w:val="20"/>
                    </w:rPr>
                    <w:t>/A</w:t>
                  </w:r>
                </w:p>
              </w:tc>
            </w:tr>
          </w:tbl>
          <w:p w14:paraId="50F27909" w14:textId="1ED5B960" w:rsidR="00E80CD9" w:rsidRDefault="00E80CD9" w:rsidP="000A7C6B"/>
        </w:tc>
      </w:tr>
      <w:bookmarkEnd w:id="2"/>
      <w:bookmarkEnd w:id="3"/>
      <w:bookmarkEnd w:id="4"/>
    </w:tbl>
    <w:p w14:paraId="653C37ED" w14:textId="77777777"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14:paraId="370745B6" w14:textId="77777777" w:rsidTr="00452CBC">
        <w:tc>
          <w:tcPr>
            <w:tcW w:w="11016" w:type="dxa"/>
          </w:tcPr>
          <w:p w14:paraId="523A6A05" w14:textId="037E007F" w:rsidR="005273D5" w:rsidRPr="00AF1A58" w:rsidRDefault="00DC38F3" w:rsidP="000A7C6B">
            <w:pPr>
              <w:pStyle w:val="Heading1"/>
              <w:rPr>
                <w:b w:val="0"/>
                <w:bCs w:val="0"/>
              </w:rPr>
            </w:pPr>
            <w:bookmarkStart w:id="5" w:name="_Toc155023014"/>
            <w:r>
              <w:rPr>
                <w:rStyle w:val="Strong"/>
              </w:rPr>
              <w:lastRenderedPageBreak/>
              <w:t>Loads and Fixtures</w:t>
            </w:r>
            <w:bookmarkEnd w:id="5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DC38F3" w14:paraId="2B04D952" w14:textId="77777777" w:rsidTr="00272A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26022ED7" w14:textId="4AF8431E" w:rsidR="00DC38F3" w:rsidRPr="004E282D" w:rsidRDefault="00DC38F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CCBAC99" w14:textId="29061F05" w:rsidR="00DC38F3" w:rsidRPr="004E282D" w:rsidRDefault="00DC38F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14:paraId="319B39CA" w14:textId="4E4D3869" w:rsidR="00DC38F3" w:rsidRPr="004E282D" w:rsidRDefault="00DC38F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DC38F3" w14:paraId="447902FA" w14:textId="77777777" w:rsidTr="00DC38F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7411D795" w14:textId="79D39563" w:rsidR="00DC38F3" w:rsidRPr="00AD5FBA" w:rsidRDefault="00DC38F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Fixed-1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</w:tcBorders>
                </w:tcPr>
                <w:p w14:paraId="6B886331" w14:textId="5BC46426" w:rsidR="00DC38F3" w:rsidRPr="006208CB" w:rsidRDefault="00DC38F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842EF3B" wp14:editId="4C040055">
                        <wp:extent cx="1772285" cy="1480185"/>
                        <wp:effectExtent l="0" t="0" r="0" b="5715"/>
                        <wp:docPr id="1062564584" name="Pictur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2564584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80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DC38F3" w14:paraId="4439E06B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4B69E9BA" w14:textId="0DA60FA4" w:rsidR="00DC38F3" w:rsidRPr="00BE6656" w:rsidRDefault="00DC38F3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393869A6" w14:textId="36B2B0B0" w:rsidR="00DC38F3" w:rsidRPr="00154A1A" w:rsidRDefault="00DC38F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2 face(s)</w:t>
                        </w:r>
                      </w:p>
                    </w:tc>
                  </w:tr>
                  <w:tr w:rsidR="00DC38F3" w14:paraId="6D3497C6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6E4CA487" w14:textId="15AF7514" w:rsidR="00DC38F3" w:rsidRDefault="00DC38F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0D50BB78" w14:textId="072B3458" w:rsidR="00DC38F3" w:rsidRDefault="00DC38F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14:paraId="199356E3" w14:textId="77777777" w:rsidR="00DC38F3" w:rsidRPr="004C6DEB" w:rsidRDefault="00DC38F3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DC38F3" w14:paraId="14A928B8" w14:textId="77777777" w:rsidTr="0062294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60E0CC4D" w14:textId="1EE8C22E" w:rsidR="00DC38F3" w:rsidRPr="003F154A" w:rsidRDefault="00DC38F3" w:rsidP="006229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C38F3" w14:paraId="5C6ADC72" w14:textId="77777777" w:rsidTr="0062294A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B0A8D86" w14:textId="3831B9C5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EE42891" w14:textId="1B71770A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1F5292E" w14:textId="25D3CD4D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55398FC5" w14:textId="13E685B0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1C4D4C0A" w14:textId="53E21F0E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C38F3" w14:paraId="550E7141" w14:textId="77777777" w:rsidTr="0062294A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0A97DFD4" w14:textId="14FAA227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7F727665" w14:textId="4936A7B7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5.05447e-05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534EB3D" w14:textId="1F9B4B9E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0.000123978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A316864" w14:textId="2878C781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-0.500951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147E8704" w14:textId="5445BCE6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0.500951</w:t>
                        </w:r>
                      </w:p>
                    </w:tc>
                  </w:tr>
                  <w:tr w:rsidR="00DC38F3" w14:paraId="79B6B2B1" w14:textId="77777777" w:rsidTr="0062294A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61BAB6C" w14:textId="6E2B7693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0E8C1BCA" w14:textId="50CCEDA6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012C7C9" w14:textId="23B0A845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B8734B9" w14:textId="3C8A71AF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6CFE7AB7" w14:textId="126CB66C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70F22603" w14:textId="77777777" w:rsidR="00DC38F3" w:rsidRDefault="00DC38F3" w:rsidP="006229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  <w:tr w:rsidR="00DC38F3" w14:paraId="6BB1BAA7" w14:textId="77777777" w:rsidTr="00DC38F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8" w:space="0" w:color="000000" w:themeColor="text1"/>
                    <w:left w:val="single" w:sz="18" w:space="0" w:color="76923C" w:themeColor="accent3" w:themeShade="BF"/>
                    <w:bottom w:val="single" w:sz="18" w:space="0" w:color="76923C" w:themeColor="accent3" w:themeShade="BF"/>
                  </w:tcBorders>
                  <w:vAlign w:val="center"/>
                </w:tcPr>
                <w:p w14:paraId="5444DA32" w14:textId="4488D9A8" w:rsidR="00DC38F3" w:rsidRPr="00AD5FBA" w:rsidRDefault="00DC38F3" w:rsidP="0062294A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Roller/Slider-2</w:t>
                  </w:r>
                </w:p>
              </w:tc>
              <w:tc>
                <w:tcPr>
                  <w:tcW w:w="302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</w:tcBorders>
                </w:tcPr>
                <w:p w14:paraId="70739F35" w14:textId="32D78C27" w:rsidR="00DC38F3" w:rsidRPr="006208CB" w:rsidRDefault="00DC38F3" w:rsidP="0062294A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 wp14:anchorId="12287AE7" wp14:editId="5270CA0C">
                        <wp:extent cx="1772285" cy="1480185"/>
                        <wp:effectExtent l="0" t="0" r="0" b="5715"/>
                        <wp:docPr id="2024436158" name="Pictur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024436158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4801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8" w:space="0" w:color="000000" w:themeColor="text1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DC38F3" w14:paraId="3C723EE0" w14:textId="77777777" w:rsidTr="0062294A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1EAF9570" w14:textId="2A891F0E" w:rsidR="00DC38F3" w:rsidRPr="00BE6656" w:rsidRDefault="00DC38F3" w:rsidP="0062294A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5104B3CA" w14:textId="6979322D" w:rsidR="00DC38F3" w:rsidRPr="00154A1A" w:rsidRDefault="00DC38F3" w:rsidP="0062294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9 face(s)</w:t>
                        </w:r>
                      </w:p>
                    </w:tc>
                  </w:tr>
                  <w:tr w:rsidR="00DC38F3" w14:paraId="364F9BD6" w14:textId="77777777" w:rsidTr="0062294A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011BC718" w14:textId="271A33F4" w:rsidR="00DC38F3" w:rsidRDefault="00DC38F3" w:rsidP="0062294A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21B19FE3" w14:textId="3347D349" w:rsidR="00DC38F3" w:rsidRDefault="00DC38F3" w:rsidP="0062294A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Roller/Slider</w:t>
                        </w:r>
                      </w:p>
                    </w:tc>
                  </w:tr>
                </w:tbl>
                <w:p w14:paraId="05E2DFD6" w14:textId="77777777" w:rsidR="00DC38F3" w:rsidRPr="004C6DEB" w:rsidRDefault="00DC38F3" w:rsidP="0062294A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  <w:tr w:rsidR="00DC38F3" w14:paraId="2B90D4B9" w14:textId="77777777" w:rsidTr="0062294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09" w:type="dxa"/>
                  <w:gridSpan w:val="3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D6E3BC" w:themeFill="accent3" w:themeFillTint="66"/>
                  <w:vAlign w:val="center"/>
                </w:tcPr>
                <w:p w14:paraId="41EA574F" w14:textId="2F854383" w:rsidR="00DC38F3" w:rsidRPr="003F154A" w:rsidRDefault="00DC38F3" w:rsidP="0062294A">
                  <w:pPr>
                    <w:rPr>
                      <w:rStyle w:val="Strong"/>
                      <w:bCs/>
                    </w:rPr>
                  </w:pPr>
                  <w:r>
                    <w:rPr>
                      <w:rStyle w:val="Strong"/>
                      <w:b/>
                    </w:rPr>
                    <w:t>Resultant Forces</w:t>
                  </w:r>
                </w:p>
                <w:tbl>
                  <w:tblPr>
                    <w:tblStyle w:val="TableGrid"/>
                    <w:tblW w:w="10669" w:type="dxa"/>
                    <w:tblLayout w:type="fixed"/>
                    <w:tblLook w:val="06A0" w:firstRow="1" w:lastRow="0" w:firstColumn="1" w:lastColumn="0" w:noHBand="1" w:noVBand="1"/>
                  </w:tblPr>
                  <w:tblGrid>
                    <w:gridCol w:w="2659"/>
                    <w:gridCol w:w="1980"/>
                    <w:gridCol w:w="1980"/>
                    <w:gridCol w:w="1980"/>
                    <w:gridCol w:w="2070"/>
                  </w:tblGrid>
                  <w:tr w:rsidR="00DC38F3" w14:paraId="2F2BCDE7" w14:textId="77777777" w:rsidTr="0062294A">
                    <w:trPr>
                      <w:trHeight w:val="250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56243835" w14:textId="75E5E768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Components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68D202C" w14:textId="594A0F16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X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2F180670" w14:textId="4ED51425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Y</w:t>
                        </w:r>
                      </w:p>
                    </w:tc>
                    <w:tc>
                      <w:tcPr>
                        <w:tcW w:w="1980" w:type="dxa"/>
                        <w:shd w:val="clear" w:color="auto" w:fill="D9D9D9" w:themeFill="background1" w:themeFillShade="D9"/>
                        <w:vAlign w:val="center"/>
                      </w:tcPr>
                      <w:p w14:paraId="47BBB0FB" w14:textId="4E30D12E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Z</w:t>
                        </w:r>
                      </w:p>
                    </w:tc>
                    <w:tc>
                      <w:tcPr>
                        <w:tcW w:w="2070" w:type="dxa"/>
                        <w:shd w:val="clear" w:color="auto" w:fill="D9D9D9" w:themeFill="background1" w:themeFillShade="D9"/>
                        <w:vAlign w:val="center"/>
                      </w:tcPr>
                      <w:p w14:paraId="0681732A" w14:textId="3D14B28B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Resultant</w:t>
                        </w:r>
                      </w:p>
                    </w:tc>
                  </w:tr>
                  <w:tr w:rsidR="00DC38F3" w14:paraId="4A43E871" w14:textId="77777777" w:rsidTr="0062294A">
                    <w:trPr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3E86E0DF" w14:textId="7E192C56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Reaction force(N)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576DAF90" w14:textId="49F257FC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24.554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5F51E60" w14:textId="791480E2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-18.8331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479B1467" w14:textId="297AC535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1,535.81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236A90DB" w14:textId="2071837E" w:rsidR="00DC38F3" w:rsidRPr="00EF37BF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1,536.12</w:t>
                        </w:r>
                      </w:p>
                    </w:tc>
                  </w:tr>
                  <w:tr w:rsidR="00DC38F3" w14:paraId="69358E20" w14:textId="77777777" w:rsidTr="0062294A">
                    <w:trPr>
                      <w:cantSplit/>
                      <w:trHeight w:val="263"/>
                    </w:trPr>
                    <w:tc>
                      <w:tcPr>
                        <w:tcW w:w="2659" w:type="dxa"/>
                        <w:shd w:val="clear" w:color="auto" w:fill="D9D9D9" w:themeFill="background1" w:themeFillShade="D9"/>
                        <w:vAlign w:val="center"/>
                      </w:tcPr>
                      <w:p w14:paraId="2A390A73" w14:textId="26C6E2F8" w:rsidR="00DC38F3" w:rsidRDefault="00DC38F3" w:rsidP="0062294A">
                        <w:pPr>
                          <w:jc w:val="center"/>
                          <w:rPr>
                            <w:rStyle w:val="Strong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 xml:space="preserve">Reaction </w:t>
                        </w:r>
                        <w:proofErr w:type="gramStart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Moment(</w:t>
                        </w:r>
                        <w:proofErr w:type="spellStart"/>
                        <w:proofErr w:type="gram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N.m</w:t>
                        </w:r>
                        <w:proofErr w:type="spellEnd"/>
                        <w:r>
                          <w:rPr>
                            <w:rStyle w:val="Strong"/>
                            <w:sz w:val="20"/>
                            <w:szCs w:val="20"/>
                          </w:rPr>
                          <w:t>)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6952979F" w14:textId="71263623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208F914B" w14:textId="22A14774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1980" w:type="dxa"/>
                        <w:shd w:val="clear" w:color="auto" w:fill="FFFFFF" w:themeFill="background1"/>
                        <w:vAlign w:val="center"/>
                      </w:tcPr>
                      <w:p w14:paraId="3EC5BE9E" w14:textId="65EC490F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  <w:tc>
                      <w:tcPr>
                        <w:tcW w:w="2070" w:type="dxa"/>
                        <w:shd w:val="clear" w:color="auto" w:fill="FFFFFF" w:themeFill="background1"/>
                        <w:vAlign w:val="center"/>
                      </w:tcPr>
                      <w:p w14:paraId="432E7B1B" w14:textId="3DCE3491" w:rsidR="00DC38F3" w:rsidRDefault="00DC38F3" w:rsidP="0062294A">
                        <w:pPr>
                          <w:jc w:val="center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0</w:t>
                        </w:r>
                      </w:p>
                    </w:tc>
                  </w:tr>
                </w:tbl>
                <w:p w14:paraId="469A613A" w14:textId="77777777" w:rsidR="00DC38F3" w:rsidRDefault="00DC38F3" w:rsidP="0062294A">
                  <w:pPr>
                    <w:jc w:val="center"/>
                    <w:rPr>
                      <w:rStyle w:val="Strong"/>
                      <w:b/>
                      <w:sz w:val="18"/>
                      <w:szCs w:val="18"/>
                    </w:rPr>
                  </w:pPr>
                  <w:r>
                    <w:rPr>
                      <w:rStyle w:val="Strong"/>
                      <w:b/>
                      <w:sz w:val="18"/>
                      <w:szCs w:val="18"/>
                    </w:rPr>
                    <w:t xml:space="preserve"> </w:t>
                  </w:r>
                </w:p>
              </w:tc>
            </w:tr>
          </w:tbl>
          <w:p w14:paraId="7C4DC2B2" w14:textId="77777777"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DC38F3" w14:paraId="0E802110" w14:textId="77777777" w:rsidTr="0090142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4E33152F" w14:textId="024F6F8D" w:rsidR="00DC38F3" w:rsidRPr="004E282D" w:rsidRDefault="00DC38F3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18C082EB" w14:textId="40ED5EB4" w:rsidR="00DC38F3" w:rsidRPr="004E282D" w:rsidRDefault="00DC38F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14:paraId="2870E7FA" w14:textId="3CEBFADF" w:rsidR="00DC38F3" w:rsidRPr="004E282D" w:rsidRDefault="00DC38F3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DC38F3" w14:paraId="1A3F87FA" w14:textId="77777777" w:rsidTr="00ED624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14:paraId="648121FA" w14:textId="6DADE6B1" w:rsidR="00DC38F3" w:rsidRPr="00F42DD1" w:rsidRDefault="00DC38F3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Force-1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14:paraId="49015261" w14:textId="0F22CA1D" w:rsidR="00DC38F3" w:rsidRPr="006208CB" w:rsidRDefault="00DC38F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 wp14:anchorId="44B0641F" wp14:editId="3A74B8E2">
                        <wp:extent cx="1907540" cy="1592580"/>
                        <wp:effectExtent l="0" t="0" r="0" b="7620"/>
                        <wp:docPr id="1559128417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5912841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5925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DC38F3" w14:paraId="3FAE404F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14:paraId="75166694" w14:textId="4F4C2226" w:rsidR="00DC38F3" w:rsidRPr="00BE6656" w:rsidRDefault="00DC38F3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14:paraId="776A2F87" w14:textId="36C6F6CE" w:rsidR="00DC38F3" w:rsidRPr="00B77EA3" w:rsidRDefault="00DC38F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</w:t>
                        </w:r>
                      </w:p>
                    </w:tc>
                  </w:tr>
                  <w:tr w:rsidR="00DC38F3" w14:paraId="62C39455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41BB5E42" w14:textId="041E68BC" w:rsidR="00DC38F3" w:rsidRDefault="00DC38F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4C1BD4E8" w14:textId="1DA49E56" w:rsidR="00DC38F3" w:rsidRDefault="00DC38F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normal force</w:t>
                        </w:r>
                      </w:p>
                    </w:tc>
                  </w:tr>
                  <w:tr w:rsidR="00DC38F3" w14:paraId="664580E9" w14:textId="7777777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14:paraId="7E19B8EA" w14:textId="136F6AC6" w:rsidR="00DC38F3" w:rsidRDefault="00DC38F3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14:paraId="3BD7F101" w14:textId="345FF8A2" w:rsidR="00DC38F3" w:rsidRDefault="00DC38F3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1,500 N</w:t>
                        </w:r>
                      </w:p>
                    </w:tc>
                  </w:tr>
                </w:tbl>
                <w:p w14:paraId="59A496F1" w14:textId="77777777" w:rsidR="00DC38F3" w:rsidRDefault="00DC38F3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14:paraId="095FB09E" w14:textId="6B47017D" w:rsidR="005273D5" w:rsidRDefault="005273D5" w:rsidP="000A7C6B">
            <w:pPr>
              <w:rPr>
                <w:rStyle w:val="Strong"/>
              </w:rPr>
            </w:pPr>
          </w:p>
        </w:tc>
      </w:tr>
    </w:tbl>
    <w:p w14:paraId="49A0A0CC" w14:textId="77777777" w:rsidR="005F5B79" w:rsidRDefault="005F5B79" w:rsidP="00F12133"/>
    <w:tbl>
      <w:tblPr>
        <w:tblStyle w:val="TableGrid"/>
        <w:tblW w:w="11304" w:type="dxa"/>
        <w:tblLook w:val="04A0" w:firstRow="1" w:lastRow="0" w:firstColumn="1" w:lastColumn="0" w:noHBand="0" w:noVBand="1"/>
      </w:tblPr>
      <w:tblGrid>
        <w:gridCol w:w="11304"/>
      </w:tblGrid>
      <w:tr w:rsidR="005F5B79" w14:paraId="07244DBD" w14:textId="77777777" w:rsidTr="00EA47EE">
        <w:trPr>
          <w:trHeight w:val="1900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32459338" w14:textId="0C32C71A" w:rsidR="005F5B79" w:rsidRDefault="00DC38F3" w:rsidP="000A7C6B">
            <w:pPr>
              <w:pStyle w:val="Heading1"/>
            </w:pPr>
            <w:bookmarkStart w:id="6" w:name="_Toc155023015"/>
            <w:r>
              <w:lastRenderedPageBreak/>
              <w:t>Resultant Forces</w:t>
            </w:r>
            <w:bookmarkEnd w:id="6"/>
          </w:p>
          <w:p w14:paraId="322D8E68" w14:textId="72373364" w:rsidR="005F5B79" w:rsidRPr="000B04D4" w:rsidRDefault="00DC38F3" w:rsidP="000A7C6B">
            <w:pPr>
              <w:pStyle w:val="Heading2"/>
            </w:pPr>
            <w:r>
              <w:t>Reaction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12453F" w14:paraId="098AE2A4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8BCF510" w14:textId="17D41D05" w:rsidR="005F5B79" w:rsidRDefault="00DC38F3" w:rsidP="000A7C6B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4123304" w14:textId="27CB6100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93BEFE0" w14:textId="021828CD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B6E52E5" w14:textId="49688A3E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26EF1F6" w14:textId="6BDEA6F7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45452AE1" w14:textId="442085CF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66ECFA17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0256C72" w14:textId="3F6A019D" w:rsidR="005F5B79" w:rsidRPr="004D2956" w:rsidRDefault="00DC38F3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6BE141A" w14:textId="4054FF76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515F63F" w14:textId="73E1E689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5.05447e-05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694AFB2" w14:textId="4A8C3B59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0.000123978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1250D37" w14:textId="57B8359C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1,500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578D0BE" w14:textId="2EBA3DAD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1,500</w:t>
                  </w:r>
                </w:p>
              </w:tc>
            </w:tr>
          </w:tbl>
          <w:p w14:paraId="2C4321DE" w14:textId="6B00EED3" w:rsidR="005F5B79" w:rsidRPr="000B04D4" w:rsidRDefault="00DC38F3" w:rsidP="000A7C6B">
            <w:pPr>
              <w:pStyle w:val="Heading2"/>
            </w:pPr>
            <w:r>
              <w:t>Reaction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12453F" w14:paraId="2AC32EBE" w14:textId="77777777" w:rsidTr="0012453F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6770F80" w14:textId="5C42AA2B" w:rsidR="005F5B79" w:rsidRDefault="00DC38F3" w:rsidP="000A7C6B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09A70C6" w14:textId="26C6C4A3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7FE53C82" w14:textId="4335445D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84F4C9A" w14:textId="36B835DA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53A6FB6" w14:textId="7685819A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1DDC62B3" w14:textId="41E161F7" w:rsidR="005F5B79" w:rsidRDefault="00DC38F3" w:rsidP="000A7C6B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5F5B79" w14:paraId="321BFE61" w14:textId="77777777" w:rsidTr="0012453F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CE4EDF7" w14:textId="048716FB" w:rsidR="005F5B79" w:rsidRPr="004D2956" w:rsidRDefault="00DC38F3" w:rsidP="000A7C6B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589E663" w14:textId="327278A8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6582CA5" w14:textId="6D8C8C75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FB5971F" w14:textId="53F6B7DF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547370A7" w14:textId="7AC9EB73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BB5A230" w14:textId="7E781BB1" w:rsidR="005F5B79" w:rsidRPr="004D2956" w:rsidRDefault="00DC38F3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76FA9B4A" w14:textId="77777777" w:rsidR="005F5B79" w:rsidRDefault="005F5B79" w:rsidP="000A7C6B"/>
        </w:tc>
      </w:tr>
      <w:tr w:rsidR="005F5B79" w14:paraId="7E25A42A" w14:textId="77777777" w:rsidTr="00EA47EE">
        <w:trPr>
          <w:trHeight w:val="41"/>
        </w:trPr>
        <w:tc>
          <w:tcPr>
            <w:tcW w:w="11304" w:type="dxa"/>
            <w:tcBorders>
              <w:top w:val="nil"/>
              <w:left w:val="nil"/>
              <w:bottom w:val="nil"/>
              <w:right w:val="nil"/>
            </w:tcBorders>
          </w:tcPr>
          <w:p w14:paraId="16C6F5D9" w14:textId="70CD67F0" w:rsidR="00C6072D" w:rsidRPr="000B04D4" w:rsidRDefault="00DC38F3" w:rsidP="00C6072D">
            <w:pPr>
              <w:pStyle w:val="Heading2"/>
            </w:pPr>
            <w:bookmarkStart w:id="7" w:name="_Toc243733151"/>
            <w:bookmarkStart w:id="8" w:name="_Toc245020119"/>
            <w:bookmarkStart w:id="9" w:name="_Toc245020151"/>
            <w:r>
              <w:t>Free body forces</w:t>
            </w:r>
          </w:p>
          <w:tbl>
            <w:tblPr>
              <w:tblStyle w:val="LightGrid-Accent11"/>
              <w:tblW w:w="4995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1785"/>
              <w:gridCol w:w="1785"/>
              <w:gridCol w:w="1785"/>
              <w:gridCol w:w="1785"/>
              <w:gridCol w:w="2105"/>
            </w:tblGrid>
            <w:tr w:rsidR="00C6072D" w14:paraId="71E725CF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69D2436C" w14:textId="5005C651" w:rsidR="00C6072D" w:rsidRDefault="00DC38F3" w:rsidP="00C6072D">
                  <w:r>
                    <w:t>Selection set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42716BEA" w14:textId="234ECE23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1445B625" w14:textId="462DE39C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1695D84" w14:textId="2F6D16EF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52357402" w14:textId="166E9F50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67B04F82" w14:textId="3DEF1009" w:rsidR="00C6072D" w:rsidRDefault="00DC38F3" w:rsidP="00C6072D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6E96832D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BA27281" w14:textId="089601F9" w:rsidR="00C6072D" w:rsidRPr="004D2956" w:rsidRDefault="00DC38F3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320FA5E4" w14:textId="2146E15E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D5BEC4E" w14:textId="6981B0AF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-0.00016035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A8522F5" w14:textId="071598EF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0.00016775</w:t>
                  </w:r>
                </w:p>
              </w:tc>
              <w:tc>
                <w:tcPr>
                  <w:tcW w:w="809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109AFACE" w14:textId="2CE28C57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-0.000262856</w:t>
                  </w:r>
                </w:p>
              </w:tc>
              <w:tc>
                <w:tcPr>
                  <w:tcW w:w="954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4947699" w14:textId="1747006A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0.000350636</w:t>
                  </w:r>
                </w:p>
              </w:tc>
            </w:tr>
          </w:tbl>
          <w:p w14:paraId="1F334D03" w14:textId="65DEC5CB" w:rsidR="00C6072D" w:rsidRPr="000B04D4" w:rsidRDefault="00DC38F3" w:rsidP="00C6072D">
            <w:pPr>
              <w:pStyle w:val="Heading2"/>
            </w:pPr>
            <w:r>
              <w:t>Free body moments</w:t>
            </w:r>
          </w:p>
          <w:tbl>
            <w:tblPr>
              <w:tblStyle w:val="LightGrid-Accent11"/>
              <w:tblW w:w="4998" w:type="pct"/>
              <w:tblInd w:w="4" w:type="dxa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1766"/>
              <w:gridCol w:w="1779"/>
              <w:gridCol w:w="1779"/>
              <w:gridCol w:w="1779"/>
              <w:gridCol w:w="2144"/>
            </w:tblGrid>
            <w:tr w:rsidR="00C6072D" w14:paraId="2A267F65" w14:textId="77777777" w:rsidTr="00671DA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4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0E1E22B7" w14:textId="566FD346" w:rsidR="00C6072D" w:rsidRDefault="00DC38F3" w:rsidP="005C6EA8">
                  <w:r>
                    <w:t>Selection set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352689EB" w14:textId="2884C179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Units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  <w:vAlign w:val="center"/>
                </w:tcPr>
                <w:p w14:paraId="2285C222" w14:textId="2A1EA11A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X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007549F4" w14:textId="09823A87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Y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2EA2C093" w14:textId="18C85168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Sum Z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CCC0D9" w:themeFill="accent4" w:themeFillTint="66"/>
                </w:tcPr>
                <w:p w14:paraId="34C2A451" w14:textId="5727AB30" w:rsidR="00C6072D" w:rsidRDefault="00DC38F3" w:rsidP="005C6EA8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Resultant</w:t>
                  </w:r>
                </w:p>
              </w:tc>
            </w:tr>
            <w:tr w:rsidR="00C6072D" w14:paraId="4C2D51B9" w14:textId="77777777" w:rsidTr="00671DA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7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1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21F21E39" w14:textId="1B08FD4C" w:rsidR="00C6072D" w:rsidRPr="004D2956" w:rsidRDefault="00DC38F3" w:rsidP="00C6072D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Entire Model</w:t>
                  </w:r>
                </w:p>
              </w:tc>
              <w:tc>
                <w:tcPr>
                  <w:tcW w:w="800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07E2857" w14:textId="07FF0851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proofErr w:type="spellStart"/>
                  <w:r>
                    <w:rPr>
                      <w:sz w:val="20"/>
                      <w:szCs w:val="20"/>
                    </w:rPr>
                    <w:t>N.m</w:t>
                  </w:r>
                  <w:proofErr w:type="spellEnd"/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2DE7991" w14:textId="74172AF9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0BEA9DAD" w14:textId="640BF20E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06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42AF9BD6" w14:textId="57E7AF10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971" w:type="pct"/>
                  <w:tcBorders>
                    <w:top w:val="single" w:sz="18" w:space="0" w:color="8064A2" w:themeColor="accent4"/>
                    <w:left w:val="single" w:sz="18" w:space="0" w:color="8064A2" w:themeColor="accent4"/>
                    <w:bottom w:val="single" w:sz="18" w:space="0" w:color="8064A2" w:themeColor="accent4"/>
                    <w:right w:val="single" w:sz="18" w:space="0" w:color="8064A2" w:themeColor="accent4"/>
                  </w:tcBorders>
                  <w:shd w:val="clear" w:color="auto" w:fill="auto"/>
                </w:tcPr>
                <w:p w14:paraId="65FA3E1A" w14:textId="27DF4780" w:rsidR="00C6072D" w:rsidRPr="004D2956" w:rsidRDefault="00DC38F3" w:rsidP="00C6072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1e-33</w:t>
                  </w:r>
                </w:p>
              </w:tc>
            </w:tr>
          </w:tbl>
          <w:p w14:paraId="36CD543E" w14:textId="2957B611" w:rsidR="005F5B79" w:rsidRDefault="005F5B79" w:rsidP="000A7C6B"/>
        </w:tc>
      </w:tr>
      <w:bookmarkEnd w:id="7"/>
      <w:bookmarkEnd w:id="8"/>
      <w:bookmarkEnd w:id="9"/>
    </w:tbl>
    <w:p w14:paraId="616FB239" w14:textId="77777777"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14:paraId="2C754073" w14:textId="77777777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14:paraId="15151897" w14:textId="390E2A3F" w:rsidR="00EC2432" w:rsidRDefault="00DC38F3" w:rsidP="000A7C6B">
            <w:pPr>
              <w:pStyle w:val="Heading1"/>
            </w:pPr>
            <w:bookmarkStart w:id="10" w:name="_Toc155023016"/>
            <w:bookmarkStart w:id="11" w:name="_Toc243733152"/>
            <w:bookmarkStart w:id="12" w:name="_Toc245020120"/>
            <w:bookmarkStart w:id="13" w:name="_Toc245020152"/>
            <w:r>
              <w:lastRenderedPageBreak/>
              <w:t>Study Results</w:t>
            </w:r>
            <w:bookmarkEnd w:id="10"/>
          </w:p>
          <w:p w14:paraId="2FA4069C" w14:textId="77777777"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88"/>
              <w:gridCol w:w="2831"/>
              <w:gridCol w:w="2720"/>
              <w:gridCol w:w="2699"/>
            </w:tblGrid>
            <w:tr w:rsidR="00DC38F3" w14:paraId="681E0045" w14:textId="77777777" w:rsidTr="0062294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7B8213E3" w14:textId="03F68976" w:rsidR="00DC38F3" w:rsidRDefault="00DC38F3" w:rsidP="00DC38F3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4841D723" w14:textId="50B09242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0E7344E" w14:textId="7756A9AE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60CE5EF6" w14:textId="09665277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C38F3" w14:paraId="596CFB49" w14:textId="77777777" w:rsidTr="0062294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61FD4F66" w14:textId="192FC5D5" w:rsidR="00DC38F3" w:rsidRPr="004D2956" w:rsidRDefault="00DC38F3" w:rsidP="00DC38F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DDBF151" w14:textId="20119300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62685B8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5.095e+04N/m^2</w:t>
                  </w:r>
                </w:p>
                <w:p w14:paraId="09C59489" w14:textId="0EE49F6A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23258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2BA4162D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5.157e+07N/m^2</w:t>
                  </w:r>
                </w:p>
                <w:p w14:paraId="7BDFF2A7" w14:textId="50F3925D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22623</w:t>
                  </w:r>
                </w:p>
              </w:tc>
            </w:tr>
            <w:tr w:rsidR="00DC38F3" w14:paraId="544587EC" w14:textId="77777777" w:rsidTr="0062294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4F0FADB" w14:textId="19A0B033" w:rsidR="00DC38F3" w:rsidRDefault="00DC38F3" w:rsidP="00DC38F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4945411" wp14:editId="7D24DC43">
                        <wp:extent cx="6858000" cy="3964940"/>
                        <wp:effectExtent l="0" t="0" r="0" b="0"/>
                        <wp:docPr id="1643755217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43755217" name=""/>
                                <pic:cNvPicPr/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D48D81" w14:textId="79816DDD" w:rsidR="00DC38F3" w:rsidRPr="004D2956" w:rsidRDefault="00DC38F3" w:rsidP="00DC38F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2-Stress-Stress1</w:t>
                  </w:r>
                </w:p>
              </w:tc>
            </w:tr>
          </w:tbl>
          <w:p w14:paraId="370D2BC4" w14:textId="77777777" w:rsidR="00DC38F3" w:rsidRDefault="00DC38F3" w:rsidP="000A7C6B"/>
          <w:p w14:paraId="19C70754" w14:textId="77777777" w:rsidR="005B57C9" w:rsidRDefault="005B57C9" w:rsidP="000A7C6B"/>
          <w:p w14:paraId="1E9038F1" w14:textId="77777777" w:rsidR="005B57C9" w:rsidRDefault="005B57C9" w:rsidP="000A7C6B"/>
          <w:p w14:paraId="7EDEDB1F" w14:textId="77777777" w:rsidR="005B57C9" w:rsidRDefault="005B57C9" w:rsidP="000A7C6B"/>
          <w:p w14:paraId="16E29FAC" w14:textId="77777777" w:rsidR="005B57C9" w:rsidRDefault="005B57C9" w:rsidP="000A7C6B"/>
          <w:p w14:paraId="18818360" w14:textId="77777777" w:rsidR="005B57C9" w:rsidRDefault="005B57C9" w:rsidP="000A7C6B"/>
          <w:p w14:paraId="1381F184" w14:textId="77777777" w:rsidR="005B57C9" w:rsidRDefault="005B57C9" w:rsidP="000A7C6B"/>
          <w:p w14:paraId="562AE0A0" w14:textId="77777777" w:rsidR="005B57C9" w:rsidRDefault="005B57C9" w:rsidP="000A7C6B"/>
          <w:p w14:paraId="5EA09462" w14:textId="77777777" w:rsidR="005B57C9" w:rsidRDefault="005B57C9" w:rsidP="000A7C6B"/>
          <w:p w14:paraId="51AFA3FF" w14:textId="77777777" w:rsidR="005B57C9" w:rsidRDefault="005B57C9" w:rsidP="000A7C6B"/>
          <w:p w14:paraId="7BF3A8DE" w14:textId="77777777" w:rsidR="005B57C9" w:rsidRDefault="005B57C9" w:rsidP="000A7C6B"/>
          <w:p w14:paraId="67A18AF9" w14:textId="77777777" w:rsidR="005B57C9" w:rsidRDefault="005B57C9" w:rsidP="000A7C6B"/>
          <w:p w14:paraId="08894BA7" w14:textId="77777777" w:rsidR="005B57C9" w:rsidRDefault="005B57C9" w:rsidP="000A7C6B"/>
          <w:p w14:paraId="14FE4418" w14:textId="77777777" w:rsidR="005B57C9" w:rsidRDefault="005B57C9" w:rsidP="000A7C6B"/>
          <w:p w14:paraId="4AA97523" w14:textId="77777777" w:rsidR="005B57C9" w:rsidRDefault="005B57C9" w:rsidP="000A7C6B"/>
          <w:p w14:paraId="27F75423" w14:textId="77777777" w:rsidR="005B57C9" w:rsidRDefault="005B57C9" w:rsidP="000A7C6B"/>
          <w:p w14:paraId="42637455" w14:textId="77777777" w:rsidR="005B57C9" w:rsidRDefault="005B57C9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700"/>
              <w:gridCol w:w="3235"/>
              <w:gridCol w:w="2499"/>
              <w:gridCol w:w="2104"/>
            </w:tblGrid>
            <w:tr w:rsidR="00DC38F3" w14:paraId="098BBC87" w14:textId="77777777" w:rsidTr="0062294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0A16E26" w14:textId="1AAE2543" w:rsidR="00DC38F3" w:rsidRDefault="00DC38F3" w:rsidP="00DC38F3">
                  <w:r>
                    <w:lastRenderedPageBreak/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C0B7042" w14:textId="70DC615B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0DDE869F" w14:textId="1459A198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CDF31F1" w14:textId="023D8400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C38F3" w14:paraId="0600C48F" w14:textId="77777777" w:rsidTr="0062294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50CC2F94" w14:textId="7B92D388" w:rsidR="00DC38F3" w:rsidRPr="004D2956" w:rsidRDefault="00DC38F3" w:rsidP="00DC38F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44A24DF" w14:textId="443738B7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F1CB57F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14:paraId="6B754C43" w14:textId="1B6BBB8E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3C6F7CFE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1.513e-01mm</w:t>
                  </w:r>
                </w:p>
                <w:p w14:paraId="0DFB8A99" w14:textId="1C1AE3D5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31579</w:t>
                  </w:r>
                </w:p>
              </w:tc>
            </w:tr>
            <w:tr w:rsidR="00DC38F3" w14:paraId="47E806F3" w14:textId="77777777" w:rsidTr="0062294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66816588" w14:textId="042540B2" w:rsidR="00DC38F3" w:rsidRDefault="00DC38F3" w:rsidP="00DC38F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242FA157" wp14:editId="22A87F8D">
                        <wp:extent cx="6858000" cy="3964940"/>
                        <wp:effectExtent l="0" t="0" r="0" b="0"/>
                        <wp:docPr id="1882161600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882161600" name="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D210C78" w14:textId="59E9D4D6" w:rsidR="00DC38F3" w:rsidRPr="004D2956" w:rsidRDefault="00DC38F3" w:rsidP="00DC38F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2-Displacement-Displacement1</w:t>
                  </w:r>
                </w:p>
              </w:tc>
            </w:tr>
          </w:tbl>
          <w:p w14:paraId="5B779A0E" w14:textId="77777777" w:rsidR="00DC38F3" w:rsidRDefault="00DC38F3" w:rsidP="000A7C6B"/>
          <w:p w14:paraId="58F63091" w14:textId="77777777" w:rsidR="005B57C9" w:rsidRDefault="005B57C9" w:rsidP="000A7C6B"/>
          <w:p w14:paraId="03A90A86" w14:textId="77777777" w:rsidR="005B57C9" w:rsidRDefault="005B57C9" w:rsidP="000A7C6B"/>
          <w:p w14:paraId="7827B6C8" w14:textId="77777777" w:rsidR="005B57C9" w:rsidRDefault="005B57C9" w:rsidP="000A7C6B"/>
          <w:p w14:paraId="4E61F971" w14:textId="77777777" w:rsidR="005B57C9" w:rsidRDefault="005B57C9" w:rsidP="000A7C6B"/>
          <w:p w14:paraId="097A6E18" w14:textId="77777777" w:rsidR="005B57C9" w:rsidRDefault="005B57C9" w:rsidP="000A7C6B"/>
          <w:p w14:paraId="44C045C1" w14:textId="77777777" w:rsidR="005B57C9" w:rsidRDefault="005B57C9" w:rsidP="000A7C6B"/>
          <w:p w14:paraId="159CFF27" w14:textId="77777777" w:rsidR="005B57C9" w:rsidRDefault="005B57C9" w:rsidP="000A7C6B"/>
          <w:p w14:paraId="532AE031" w14:textId="77777777" w:rsidR="005B57C9" w:rsidRDefault="005B57C9" w:rsidP="000A7C6B"/>
          <w:p w14:paraId="03AE7F0F" w14:textId="77777777" w:rsidR="005B57C9" w:rsidRDefault="005B57C9" w:rsidP="000A7C6B"/>
          <w:p w14:paraId="1E242FBB" w14:textId="77777777" w:rsidR="005B57C9" w:rsidRDefault="005B57C9" w:rsidP="000A7C6B"/>
          <w:p w14:paraId="7A9E5A18" w14:textId="77777777" w:rsidR="005B57C9" w:rsidRDefault="005B57C9" w:rsidP="000A7C6B"/>
          <w:p w14:paraId="37D3BC6B" w14:textId="77777777" w:rsidR="005B57C9" w:rsidRDefault="005B57C9" w:rsidP="000A7C6B"/>
          <w:p w14:paraId="284878C9" w14:textId="77777777" w:rsidR="005B57C9" w:rsidRDefault="005B57C9" w:rsidP="000A7C6B"/>
          <w:p w14:paraId="7F07B3EB" w14:textId="77777777" w:rsidR="005B57C9" w:rsidRDefault="005B57C9" w:rsidP="000A7C6B"/>
          <w:p w14:paraId="19C78466" w14:textId="77777777" w:rsidR="005B57C9" w:rsidRDefault="005B57C9" w:rsidP="000A7C6B"/>
          <w:p w14:paraId="226C7BF8" w14:textId="77777777" w:rsidR="005B57C9" w:rsidRDefault="005B57C9" w:rsidP="000A7C6B"/>
          <w:p w14:paraId="467F6969" w14:textId="77777777" w:rsidR="005B57C9" w:rsidRDefault="005B57C9" w:rsidP="000A7C6B"/>
          <w:p w14:paraId="71DCE2C3" w14:textId="77777777" w:rsidR="005B57C9" w:rsidRDefault="005B57C9" w:rsidP="000A7C6B"/>
          <w:p w14:paraId="54620755" w14:textId="77777777" w:rsidR="005B57C9" w:rsidRDefault="005B57C9" w:rsidP="000A7C6B"/>
          <w:p w14:paraId="19EB753B" w14:textId="77777777" w:rsidR="005B57C9" w:rsidRDefault="005B57C9" w:rsidP="000A7C6B"/>
          <w:p w14:paraId="233F6775" w14:textId="77777777" w:rsidR="005B57C9" w:rsidRDefault="005B57C9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442"/>
              <w:gridCol w:w="3320"/>
              <w:gridCol w:w="2399"/>
              <w:gridCol w:w="2377"/>
            </w:tblGrid>
            <w:tr w:rsidR="00DC38F3" w14:paraId="21F9CBE2" w14:textId="77777777" w:rsidTr="0062294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615F7482" w14:textId="0B3E3B22" w:rsidR="00DC38F3" w:rsidRDefault="00DC38F3" w:rsidP="00DC38F3">
                  <w:r>
                    <w:lastRenderedPageBreak/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26057D1D" w14:textId="5EBDADDC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14:paraId="3B9D8BDD" w14:textId="4824395F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14:paraId="260B7E52" w14:textId="633F476B" w:rsidR="00DC38F3" w:rsidRDefault="00DC38F3" w:rsidP="00DC38F3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DC38F3" w14:paraId="3F269912" w14:textId="77777777" w:rsidTr="0062294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70F6A82" w14:textId="5B90EDAF" w:rsidR="00DC38F3" w:rsidRPr="004D2956" w:rsidRDefault="00DC38F3" w:rsidP="00DC38F3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Strain1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7575A2B0" w14:textId="7E3F5505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ESTRN: Equivalent Strain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4F75C299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2.901e-07</w:t>
                  </w:r>
                </w:p>
                <w:p w14:paraId="3CEF333F" w14:textId="73B73761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15964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14:paraId="05EFE78B" w14:textId="77777777" w:rsidR="00DC38F3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1.577e-04</w:t>
                  </w:r>
                </w:p>
                <w:p w14:paraId="3F8DD4B9" w14:textId="5F92706C" w:rsidR="00DC38F3" w:rsidRPr="004D2956" w:rsidRDefault="00DC38F3" w:rsidP="00DC38F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Element: 15772</w:t>
                  </w:r>
                </w:p>
              </w:tc>
            </w:tr>
            <w:tr w:rsidR="00DC38F3" w14:paraId="1FE00450" w14:textId="77777777" w:rsidTr="0062294A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14:paraId="46CB158A" w14:textId="1CF45B92" w:rsidR="00DC38F3" w:rsidRDefault="00DC38F3" w:rsidP="00DC38F3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6569C096" wp14:editId="4E721BDA">
                        <wp:extent cx="6858000" cy="3964940"/>
                        <wp:effectExtent l="0" t="0" r="0" b="0"/>
                        <wp:docPr id="63141241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3141241" name=""/>
                                <pic:cNvPicPr/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9649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8062C57" w14:textId="36F2ADE8" w:rsidR="00DC38F3" w:rsidRPr="004D2956" w:rsidRDefault="00DC38F3" w:rsidP="00DC38F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Sheet v1[1].step-Static 2-Strain-Strain1</w:t>
                  </w:r>
                </w:p>
              </w:tc>
            </w:tr>
          </w:tbl>
          <w:p w14:paraId="067EC806" w14:textId="77777777" w:rsidR="00DC38F3" w:rsidRPr="000B04D4" w:rsidRDefault="00DC38F3" w:rsidP="000A7C6B"/>
          <w:bookmarkEnd w:id="11"/>
          <w:bookmarkEnd w:id="12"/>
          <w:bookmarkEnd w:id="13"/>
          <w:p w14:paraId="52EEC12A" w14:textId="529774AA" w:rsidR="00EC2432" w:rsidRDefault="00EC2432" w:rsidP="000A7C6B"/>
        </w:tc>
      </w:tr>
    </w:tbl>
    <w:p w14:paraId="16153E88" w14:textId="5C88AA6B" w:rsidR="00AC3438" w:rsidRPr="00AC3438" w:rsidRDefault="00AC3438" w:rsidP="00FE0924"/>
    <w:sectPr w:rsidR="00AC3438" w:rsidRPr="00AC3438" w:rsidSect="00DC38F3">
      <w:footerReference w:type="default" r:id="rId15"/>
      <w:footerReference w:type="first" r:id="rId16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30626" w14:textId="77777777" w:rsidR="003A20B6" w:rsidRDefault="003A20B6" w:rsidP="00F25CD7">
      <w:pPr>
        <w:spacing w:after="0" w:line="240" w:lineRule="auto"/>
      </w:pPr>
      <w:r>
        <w:separator/>
      </w:r>
    </w:p>
  </w:endnote>
  <w:endnote w:type="continuationSeparator" w:id="0">
    <w:p w14:paraId="28E0BBA1" w14:textId="77777777" w:rsidR="003A20B6" w:rsidRDefault="003A20B6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14:paraId="4BEBC4A8" w14:textId="77777777" w:rsidTr="003E1AE9">
      <w:tc>
        <w:tcPr>
          <w:tcW w:w="867" w:type="pct"/>
        </w:tcPr>
        <w:p w14:paraId="65BDC8FE" w14:textId="77777777"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DF4FC12" wp14:editId="0A76EF05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14:paraId="3CD49483" w14:textId="1B4D2970" w:rsidR="00FD315C" w:rsidRDefault="00DC38F3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14:paraId="42523012" w14:textId="5344D758" w:rsidR="00FD315C" w:rsidRDefault="00DC38F3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Sheet v1[1</w:t>
          </w:r>
          <w:proofErr w:type="gram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].step</w:t>
          </w:r>
          <w:proofErr w:type="gramEnd"/>
        </w:p>
      </w:tc>
      <w:tc>
        <w:tcPr>
          <w:tcW w:w="0" w:type="auto"/>
          <w:vAlign w:val="bottom"/>
        </w:tcPr>
        <w:p w14:paraId="660AEB25" w14:textId="77777777"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</w:tc>
    </w:tr>
  </w:tbl>
  <w:p w14:paraId="2EE42F2F" w14:textId="77777777"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14:paraId="75C6EAD6" w14:textId="77777777" w:rsidTr="00BF0BC4">
      <w:tc>
        <w:tcPr>
          <w:tcW w:w="1908" w:type="dxa"/>
        </w:tcPr>
        <w:p w14:paraId="1AE7BE4F" w14:textId="77777777"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 wp14:anchorId="0FBC5A4D" wp14:editId="47E0FA63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14:paraId="477CAA2D" w14:textId="1CF22AAD" w:rsidR="00FD315C" w:rsidRDefault="00DC38F3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14:paraId="14995325" w14:textId="11226C7E" w:rsidR="00FD315C" w:rsidRDefault="00DC38F3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Sheet v1[1</w:t>
          </w:r>
          <w:proofErr w:type="gramStart"/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].step</w:t>
          </w:r>
          <w:proofErr w:type="gramEnd"/>
        </w:p>
      </w:tc>
      <w:tc>
        <w:tcPr>
          <w:tcW w:w="360" w:type="dxa"/>
          <w:vAlign w:val="bottom"/>
        </w:tcPr>
        <w:p w14:paraId="59178144" w14:textId="77777777"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9E62B6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14:paraId="6B2C0B7A" w14:textId="77777777"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00138" w14:textId="77777777" w:rsidR="003A20B6" w:rsidRDefault="003A20B6" w:rsidP="00F25CD7">
      <w:pPr>
        <w:spacing w:after="0" w:line="240" w:lineRule="auto"/>
      </w:pPr>
      <w:r>
        <w:separator/>
      </w:r>
    </w:p>
  </w:footnote>
  <w:footnote w:type="continuationSeparator" w:id="0">
    <w:p w14:paraId="374E967B" w14:textId="77777777" w:rsidR="003A20B6" w:rsidRDefault="003A20B6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F3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84A3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20B6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B57C9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2EE7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38F3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D935"/>
  <w15:docId w15:val="{14949188-99F7-4A6F-8861-0ED2361C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C\Documents\cad%20&amp;%20sim\sld\Sheet%20analysis\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9536B-F49F-44C4-B3F5-69652360BA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</Template>
  <TotalTime>21</TotalTime>
  <Pages>7</Pages>
  <Words>406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FC</dc:creator>
  <cp:lastModifiedBy>Syed Shayan Ahmed</cp:lastModifiedBy>
  <cp:revision>3</cp:revision>
  <cp:lastPrinted>2024-01-01T12:43:00Z</cp:lastPrinted>
  <dcterms:created xsi:type="dcterms:W3CDTF">2024-01-01T12:39:00Z</dcterms:created>
  <dcterms:modified xsi:type="dcterms:W3CDTF">2024-01-01T12:59:00Z</dcterms:modified>
</cp:coreProperties>
</file>