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6285"/>
        <w:gridCol w:w="4713"/>
      </w:tblGrid>
      <w:tr w:rsidR="00F448BC" w14:paraId="5991A693" w14:textId="77777777" w:rsidTr="00A43A5B">
        <w:trPr>
          <w:cantSplit/>
          <w:trHeight w:val="4488"/>
        </w:trPr>
        <w:tc>
          <w:tcPr>
            <w:tcW w:w="6285" w:type="dxa"/>
          </w:tcPr>
          <w:p w14:paraId="1ABF44A7" w14:textId="634A373E" w:rsidR="00F448BC" w:rsidRDefault="00AB0DCD" w:rsidP="00A43A5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1363F95" wp14:editId="37EB8DC0">
                  <wp:extent cx="3853815" cy="2228215"/>
                  <wp:effectExtent l="0" t="0" r="0" b="635"/>
                  <wp:docPr id="968682323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8682323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3815" cy="2228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13" w:type="dxa"/>
            <w:vMerge w:val="restart"/>
          </w:tcPr>
          <w:tbl>
            <w:tblPr>
              <w:tblStyle w:val="TableGrid"/>
              <w:tblW w:w="45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533"/>
            </w:tblGrid>
            <w:tr w:rsidR="00B77317" w14:paraId="40B8D19E" w14:textId="77777777" w:rsidTr="003503B2">
              <w:trPr>
                <w:cantSplit/>
                <w:trHeight w:val="2273"/>
              </w:trPr>
              <w:tc>
                <w:tcPr>
                  <w:tcW w:w="4533" w:type="dxa"/>
                </w:tcPr>
                <w:p w14:paraId="36B96C7F" w14:textId="21E9F2FB" w:rsidR="00B77317" w:rsidRPr="00CD1539" w:rsidRDefault="00AB0DCD" w:rsidP="00E217C8">
                  <w:pP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</w:pPr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Simulation </w:t>
                  </w:r>
                  <w:proofErr w:type="gramStart"/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of </w:t>
                  </w:r>
                  <w:r w:rsidR="004A0724"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 </w:t>
                  </w:r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>Sheet</w:t>
                  </w:r>
                  <w:proofErr w:type="gramEnd"/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 v1[1].step</w:t>
                  </w:r>
                </w:p>
                <w:p w14:paraId="028415F6" w14:textId="77777777" w:rsidR="00B77317" w:rsidRPr="00CD1539" w:rsidRDefault="00B77317" w:rsidP="00E217C8">
                  <w:pPr>
                    <w:rPr>
                      <w:rStyle w:val="Strong"/>
                      <w:sz w:val="20"/>
                      <w:szCs w:val="20"/>
                    </w:rPr>
                  </w:pPr>
                </w:p>
                <w:p w14:paraId="204B3F55" w14:textId="497329D1" w:rsidR="00B77317" w:rsidRPr="00CD1539" w:rsidRDefault="00AB0DCD" w:rsidP="009C008A">
                  <w:pPr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Date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Monday, January 1, 2024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br/>
                  </w:r>
                  <w:r>
                    <w:rPr>
                      <w:rStyle w:val="Strong"/>
                      <w:sz w:val="20"/>
                      <w:szCs w:val="20"/>
                    </w:rPr>
                    <w:t>Designer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Solidworks</w:t>
                  </w:r>
                </w:p>
                <w:p w14:paraId="01C965DE" w14:textId="3B966A8B" w:rsidR="00B77317" w:rsidRPr="00CD1539" w:rsidRDefault="00AB0DCD" w:rsidP="009C008A">
                  <w:pPr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Study name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>:</w:t>
                  </w:r>
                  <w:r w:rsidR="00B77317" w:rsidRPr="004A0724">
                    <w:rPr>
                      <w:rStyle w:val="Strong"/>
                      <w:b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Static 2</w:t>
                  </w:r>
                </w:p>
                <w:p w14:paraId="2655B2CB" w14:textId="65C77667" w:rsidR="00B77317" w:rsidRPr="006A441F" w:rsidRDefault="00AB0DCD" w:rsidP="00B77317">
                  <w:pPr>
                    <w:rPr>
                      <w:bCs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Analysis type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>:</w:t>
                  </w:r>
                  <w:r w:rsidR="00B77317" w:rsidRPr="004A0724">
                    <w:rPr>
                      <w:rStyle w:val="Strong"/>
                      <w:b w:val="0"/>
                    </w:rPr>
                    <w:t xml:space="preserve">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Static</w:t>
                  </w:r>
                </w:p>
              </w:tc>
            </w:tr>
            <w:tr w:rsidR="00B77317" w14:paraId="2CCCC4DC" w14:textId="77777777" w:rsidTr="003503B2">
              <w:trPr>
                <w:cantSplit/>
                <w:trHeight w:val="6839"/>
              </w:trPr>
              <w:tc>
                <w:tcPr>
                  <w:tcW w:w="4533" w:type="dxa"/>
                </w:tcPr>
                <w:sdt>
                  <w:sdtPr>
                    <w:rPr>
                      <w:rFonts w:asciiTheme="minorHAnsi" w:eastAsiaTheme="minorHAnsi" w:hAnsiTheme="minorHAnsi" w:cstheme="minorBidi"/>
                      <w:b w:val="0"/>
                      <w:bCs w:val="0"/>
                      <w:color w:val="auto"/>
                      <w:sz w:val="22"/>
                      <w:szCs w:val="22"/>
                    </w:rPr>
                    <w:id w:val="534339788"/>
                    <w:docPartObj>
                      <w:docPartGallery w:val="Table of Contents"/>
                      <w:docPartUnique/>
                    </w:docPartObj>
                  </w:sdtPr>
                  <w:sdtEndPr>
                    <w:rPr>
                      <w:rFonts w:eastAsiaTheme="minorEastAsia"/>
                      <w:sz w:val="20"/>
                    </w:rPr>
                  </w:sdtEndPr>
                  <w:sdtContent>
                    <w:p w14:paraId="0D4E69E7" w14:textId="5FCF9F69" w:rsidR="00B77317" w:rsidRDefault="00AB0DCD" w:rsidP="00E3408D">
                      <w:pPr>
                        <w:pStyle w:val="TOCHeading"/>
                      </w:pPr>
                      <w:r>
                        <w:t>Table of Contents</w:t>
                      </w:r>
                    </w:p>
                    <w:p w14:paraId="058A90C4" w14:textId="21CE7429" w:rsidR="00AB0DCD" w:rsidRDefault="001041F1">
                      <w:pPr>
                        <w:pStyle w:val="TOC1"/>
                        <w:rPr>
                          <w:noProof/>
                          <w:kern w:val="2"/>
                          <w:sz w:val="22"/>
                          <w14:ligatures w14:val="standardContextual"/>
                        </w:rPr>
                      </w:pPr>
                      <w:r>
                        <w:rPr>
                          <w:sz w:val="18"/>
                        </w:rPr>
                        <w:fldChar w:fldCharType="begin"/>
                      </w:r>
                      <w:r w:rsidR="00B77317">
                        <w:rPr>
                          <w:sz w:val="18"/>
                        </w:rPr>
                        <w:instrText xml:space="preserve"> TOC \o "1-1" \h \z \u </w:instrText>
                      </w:r>
                      <w:r>
                        <w:rPr>
                          <w:sz w:val="18"/>
                        </w:rPr>
                        <w:fldChar w:fldCharType="separate"/>
                      </w:r>
                      <w:hyperlink w:anchor="_Toc155023330" w:history="1">
                        <w:r w:rsidR="00AB0DCD" w:rsidRPr="00E31E50">
                          <w:rPr>
                            <w:rStyle w:val="Hyperlink"/>
                            <w:noProof/>
                          </w:rPr>
                          <w:t>Units</w:t>
                        </w:r>
                        <w:r w:rsidR="00AB0DCD">
                          <w:rPr>
                            <w:noProof/>
                            <w:webHidden/>
                          </w:rPr>
                          <w:tab/>
                        </w:r>
                        <w:r w:rsidR="00AB0DCD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AB0DCD">
                          <w:rPr>
                            <w:noProof/>
                            <w:webHidden/>
                          </w:rPr>
                          <w:instrText xml:space="preserve"> PAGEREF _Toc155023330 \h </w:instrText>
                        </w:r>
                        <w:r w:rsidR="00AB0DCD">
                          <w:rPr>
                            <w:noProof/>
                            <w:webHidden/>
                          </w:rPr>
                        </w:r>
                        <w:r w:rsidR="00AB0DCD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043D14">
                          <w:rPr>
                            <w:noProof/>
                            <w:webHidden/>
                          </w:rPr>
                          <w:t>2</w:t>
                        </w:r>
                        <w:r w:rsidR="00AB0DCD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2FE06F0B" w14:textId="43EC3901" w:rsidR="00AB0DCD" w:rsidRDefault="00000000">
                      <w:pPr>
                        <w:pStyle w:val="TOC1"/>
                        <w:rPr>
                          <w:noProof/>
                          <w:kern w:val="2"/>
                          <w:sz w:val="22"/>
                          <w14:ligatures w14:val="standardContextual"/>
                        </w:rPr>
                      </w:pPr>
                      <w:hyperlink w:anchor="_Toc155023331" w:history="1">
                        <w:r w:rsidR="00AB0DCD" w:rsidRPr="00E31E50">
                          <w:rPr>
                            <w:rStyle w:val="Hyperlink"/>
                            <w:noProof/>
                          </w:rPr>
                          <w:t>Material Properties</w:t>
                        </w:r>
                        <w:r w:rsidR="00AB0DCD">
                          <w:rPr>
                            <w:noProof/>
                            <w:webHidden/>
                          </w:rPr>
                          <w:tab/>
                        </w:r>
                        <w:r w:rsidR="00AB0DCD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AB0DCD">
                          <w:rPr>
                            <w:noProof/>
                            <w:webHidden/>
                          </w:rPr>
                          <w:instrText xml:space="preserve"> PAGEREF _Toc155023331 \h </w:instrText>
                        </w:r>
                        <w:r w:rsidR="00AB0DCD">
                          <w:rPr>
                            <w:noProof/>
                            <w:webHidden/>
                          </w:rPr>
                        </w:r>
                        <w:r w:rsidR="00AB0DCD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043D14">
                          <w:rPr>
                            <w:noProof/>
                            <w:webHidden/>
                          </w:rPr>
                          <w:t>2</w:t>
                        </w:r>
                        <w:r w:rsidR="00AB0DCD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5010C98B" w14:textId="1D390AA0" w:rsidR="00AB0DCD" w:rsidRDefault="00000000">
                      <w:pPr>
                        <w:pStyle w:val="TOC1"/>
                        <w:rPr>
                          <w:noProof/>
                          <w:kern w:val="2"/>
                          <w:sz w:val="22"/>
                          <w14:ligatures w14:val="standardContextual"/>
                        </w:rPr>
                      </w:pPr>
                      <w:hyperlink w:anchor="_Toc155023332" w:history="1">
                        <w:r w:rsidR="00AB0DCD" w:rsidRPr="00E31E50">
                          <w:rPr>
                            <w:rStyle w:val="Hyperlink"/>
                            <w:noProof/>
                          </w:rPr>
                          <w:t>Loads and Fixtures</w:t>
                        </w:r>
                        <w:r w:rsidR="00AB0DCD">
                          <w:rPr>
                            <w:noProof/>
                            <w:webHidden/>
                          </w:rPr>
                          <w:tab/>
                        </w:r>
                        <w:r w:rsidR="00AB0DCD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AB0DCD">
                          <w:rPr>
                            <w:noProof/>
                            <w:webHidden/>
                          </w:rPr>
                          <w:instrText xml:space="preserve"> PAGEREF _Toc155023332 \h </w:instrText>
                        </w:r>
                        <w:r w:rsidR="00AB0DCD">
                          <w:rPr>
                            <w:noProof/>
                            <w:webHidden/>
                          </w:rPr>
                        </w:r>
                        <w:r w:rsidR="00AB0DCD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043D14">
                          <w:rPr>
                            <w:noProof/>
                            <w:webHidden/>
                          </w:rPr>
                          <w:t>3</w:t>
                        </w:r>
                        <w:r w:rsidR="00AB0DCD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2F10BD74" w14:textId="7220C122" w:rsidR="00AB0DCD" w:rsidRDefault="00000000">
                      <w:pPr>
                        <w:pStyle w:val="TOC1"/>
                        <w:rPr>
                          <w:noProof/>
                          <w:kern w:val="2"/>
                          <w:sz w:val="22"/>
                          <w14:ligatures w14:val="standardContextual"/>
                        </w:rPr>
                      </w:pPr>
                      <w:hyperlink w:anchor="_Toc155023333" w:history="1">
                        <w:r w:rsidR="00AB0DCD" w:rsidRPr="00E31E50">
                          <w:rPr>
                            <w:rStyle w:val="Hyperlink"/>
                            <w:noProof/>
                          </w:rPr>
                          <w:t>Resultant Forces</w:t>
                        </w:r>
                        <w:r w:rsidR="00AB0DCD">
                          <w:rPr>
                            <w:noProof/>
                            <w:webHidden/>
                          </w:rPr>
                          <w:tab/>
                        </w:r>
                        <w:r w:rsidR="00AB0DCD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AB0DCD">
                          <w:rPr>
                            <w:noProof/>
                            <w:webHidden/>
                          </w:rPr>
                          <w:instrText xml:space="preserve"> PAGEREF _Toc155023333 \h </w:instrText>
                        </w:r>
                        <w:r w:rsidR="00AB0DCD">
                          <w:rPr>
                            <w:noProof/>
                            <w:webHidden/>
                          </w:rPr>
                        </w:r>
                        <w:r w:rsidR="00AB0DCD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043D14">
                          <w:rPr>
                            <w:noProof/>
                            <w:webHidden/>
                          </w:rPr>
                          <w:t>4</w:t>
                        </w:r>
                        <w:r w:rsidR="00AB0DCD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3040CA75" w14:textId="68EC80BE" w:rsidR="00AB0DCD" w:rsidRDefault="00000000">
                      <w:pPr>
                        <w:pStyle w:val="TOC1"/>
                        <w:rPr>
                          <w:noProof/>
                          <w:kern w:val="2"/>
                          <w:sz w:val="22"/>
                          <w14:ligatures w14:val="standardContextual"/>
                        </w:rPr>
                      </w:pPr>
                      <w:hyperlink w:anchor="_Toc155023334" w:history="1">
                        <w:r w:rsidR="00AB0DCD" w:rsidRPr="00E31E50">
                          <w:rPr>
                            <w:rStyle w:val="Hyperlink"/>
                            <w:noProof/>
                          </w:rPr>
                          <w:t>Study Results</w:t>
                        </w:r>
                        <w:r w:rsidR="00AB0DCD">
                          <w:rPr>
                            <w:noProof/>
                            <w:webHidden/>
                          </w:rPr>
                          <w:tab/>
                        </w:r>
                        <w:r w:rsidR="00AB0DCD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AB0DCD">
                          <w:rPr>
                            <w:noProof/>
                            <w:webHidden/>
                          </w:rPr>
                          <w:instrText xml:space="preserve"> PAGEREF _Toc155023334 \h </w:instrText>
                        </w:r>
                        <w:r w:rsidR="00AB0DCD">
                          <w:rPr>
                            <w:noProof/>
                            <w:webHidden/>
                          </w:rPr>
                        </w:r>
                        <w:r w:rsidR="00AB0DCD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043D14">
                          <w:rPr>
                            <w:noProof/>
                            <w:webHidden/>
                          </w:rPr>
                          <w:t>5</w:t>
                        </w:r>
                        <w:r w:rsidR="00AB0DCD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14416BAF" w14:textId="40A3B0A3" w:rsidR="00B77317" w:rsidRPr="00EF5B54" w:rsidRDefault="001041F1" w:rsidP="00E3408D">
                      <w:pPr>
                        <w:pStyle w:val="TOC1"/>
                        <w:rPr>
                          <w:noProof/>
                          <w:sz w:val="22"/>
                        </w:rPr>
                      </w:pPr>
                      <w:r>
                        <w:rPr>
                          <w:sz w:val="18"/>
                        </w:rPr>
                        <w:fldChar w:fldCharType="end"/>
                      </w:r>
                    </w:p>
                  </w:sdtContent>
                </w:sdt>
              </w:tc>
            </w:tr>
          </w:tbl>
          <w:p w14:paraId="46A8ECCF" w14:textId="77777777" w:rsidR="00F448BC" w:rsidRDefault="00F448BC" w:rsidP="00A5373F"/>
        </w:tc>
      </w:tr>
      <w:tr w:rsidR="00F448BC" w14:paraId="289676B0" w14:textId="77777777" w:rsidTr="00BE081A">
        <w:trPr>
          <w:cantSplit/>
          <w:trHeight w:val="3924"/>
        </w:trPr>
        <w:tc>
          <w:tcPr>
            <w:tcW w:w="6285" w:type="dxa"/>
          </w:tcPr>
          <w:p w14:paraId="43B04C63" w14:textId="584A1400" w:rsidR="00C27B5D" w:rsidRDefault="00AB0DCD" w:rsidP="00C27B5D">
            <w:pPr>
              <w:pStyle w:val="Heading1"/>
            </w:pPr>
            <w:r>
              <w:t xml:space="preserve"> </w:t>
            </w:r>
          </w:p>
          <w:p w14:paraId="5D6F5CE3" w14:textId="4637F010" w:rsidR="00F448BC" w:rsidRPr="00E65D6E" w:rsidRDefault="00AB0DCD" w:rsidP="00FF408C">
            <w:r>
              <w:t xml:space="preserve"> </w:t>
            </w:r>
          </w:p>
        </w:tc>
        <w:tc>
          <w:tcPr>
            <w:tcW w:w="4713" w:type="dxa"/>
            <w:vMerge/>
          </w:tcPr>
          <w:p w14:paraId="144B5206" w14:textId="77777777" w:rsidR="00F448BC" w:rsidRPr="00A33AA4" w:rsidRDefault="00F448BC" w:rsidP="00840CC7">
            <w:pPr>
              <w:pStyle w:val="TOC3"/>
            </w:pPr>
          </w:p>
        </w:tc>
      </w:tr>
    </w:tbl>
    <w:p w14:paraId="0EE67206" w14:textId="764DD70C" w:rsidR="00F33129" w:rsidRDefault="00F25CD7">
      <w: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00"/>
      </w:tblGrid>
      <w:tr w:rsidR="00F33129" w14:paraId="76F87D8E" w14:textId="77777777" w:rsidTr="00E80CD9">
        <w:tc>
          <w:tcPr>
            <w:tcW w:w="11016" w:type="dxa"/>
          </w:tcPr>
          <w:p w14:paraId="39B0F665" w14:textId="62FFCF60" w:rsidR="00F33129" w:rsidRPr="00B35001" w:rsidRDefault="00AB0DCD" w:rsidP="000A7C6B">
            <w:pPr>
              <w:pStyle w:val="Heading1"/>
            </w:pPr>
            <w:bookmarkStart w:id="0" w:name="_Toc155023330"/>
            <w:r>
              <w:lastRenderedPageBreak/>
              <w:t>Units</w:t>
            </w:r>
            <w:bookmarkEnd w:id="0"/>
          </w:p>
          <w:tbl>
            <w:tblPr>
              <w:tblStyle w:val="MediumList1-Accent11"/>
              <w:tblW w:w="0" w:type="auto"/>
              <w:tblLook w:val="0480" w:firstRow="0" w:lastRow="0" w:firstColumn="1" w:lastColumn="0" w:noHBand="0" w:noVBand="1"/>
            </w:tblPr>
            <w:tblGrid>
              <w:gridCol w:w="5292"/>
              <w:gridCol w:w="5246"/>
            </w:tblGrid>
            <w:tr w:rsidR="00F33129" w14:paraId="5D3219FE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4E94C98" w14:textId="07F7A1C4" w:rsidR="00F33129" w:rsidRDefault="00AB0DCD" w:rsidP="000A7C6B">
                  <w:r>
                    <w:t>Unit system: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52C3D23" w14:textId="6B93AA4D" w:rsidR="00F33129" w:rsidRDefault="00AB0DC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SI (MKS)</w:t>
                  </w:r>
                </w:p>
              </w:tc>
            </w:tr>
            <w:tr w:rsidR="00AB0DCD" w14:paraId="729CE0DC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86BB33E" w14:textId="076B4459" w:rsidR="00AB0DCD" w:rsidRDefault="00AB0DCD" w:rsidP="000A7C6B">
                  <w:r>
                    <w:t>Length/Displacement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6C8060C" w14:textId="3929B784" w:rsidR="00AB0DCD" w:rsidRDefault="00AB0DCD" w:rsidP="000A7C6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mm</w:t>
                  </w:r>
                </w:p>
              </w:tc>
            </w:tr>
            <w:tr w:rsidR="00AB0DCD" w14:paraId="4088D481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0DA579D" w14:textId="5C4D2CDB" w:rsidR="00AB0DCD" w:rsidRDefault="00AB0DCD" w:rsidP="000A7C6B">
                  <w:r>
                    <w:t>Temperature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35FE2B3" w14:textId="17BEBF27" w:rsidR="00AB0DCD" w:rsidRDefault="00AB0DC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Kelvin</w:t>
                  </w:r>
                </w:p>
              </w:tc>
            </w:tr>
            <w:tr w:rsidR="00AB0DCD" w14:paraId="2FC0AFC7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63F80DF" w14:textId="0E24322C" w:rsidR="00AB0DCD" w:rsidRDefault="00AB0DCD" w:rsidP="000A7C6B">
                  <w:r>
                    <w:t>Angular velocity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D3FB2F2" w14:textId="1DA58366" w:rsidR="00AB0DCD" w:rsidRDefault="00AB0DCD" w:rsidP="000A7C6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Rad/sec</w:t>
                  </w:r>
                </w:p>
              </w:tc>
            </w:tr>
            <w:tr w:rsidR="00AB0DCD" w14:paraId="269361E3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BE0FCB1" w14:textId="7F1F0D70" w:rsidR="00AB0DCD" w:rsidRDefault="00AB0DCD" w:rsidP="000A7C6B">
                  <w:r>
                    <w:t>Pressure/Stress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14B088A" w14:textId="655388EE" w:rsidR="00AB0DCD" w:rsidRDefault="00AB0DC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N/m^2</w:t>
                  </w:r>
                </w:p>
              </w:tc>
            </w:tr>
          </w:tbl>
          <w:p w14:paraId="56A0EEDD" w14:textId="7180C200" w:rsidR="00F33129" w:rsidRDefault="00F33129" w:rsidP="000A7C6B"/>
        </w:tc>
      </w:tr>
    </w:tbl>
    <w:p w14:paraId="35F5B8A8" w14:textId="77777777" w:rsidR="00E80CD9" w:rsidRDefault="00E80CD9" w:rsidP="00076F1F"/>
    <w:tbl>
      <w:tblPr>
        <w:tblStyle w:val="TableGrid"/>
        <w:tblW w:w="111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136"/>
      </w:tblGrid>
      <w:tr w:rsidR="00E80CD9" w14:paraId="4E400A1C" w14:textId="77777777" w:rsidTr="005273D5">
        <w:trPr>
          <w:trHeight w:val="4158"/>
        </w:trPr>
        <w:tc>
          <w:tcPr>
            <w:tcW w:w="11136" w:type="dxa"/>
          </w:tcPr>
          <w:p w14:paraId="2EB9D97A" w14:textId="48340DCF" w:rsidR="00E80CD9" w:rsidRPr="00AC3438" w:rsidRDefault="00AB0DCD" w:rsidP="000A7C6B">
            <w:pPr>
              <w:pStyle w:val="Heading1"/>
            </w:pPr>
            <w:bookmarkStart w:id="1" w:name="_Toc155023331"/>
            <w:bookmarkStart w:id="2" w:name="_Toc243733144"/>
            <w:bookmarkStart w:id="3" w:name="_Toc245020112"/>
            <w:bookmarkStart w:id="4" w:name="_Toc245020144"/>
            <w:r>
              <w:t>Material Properties</w:t>
            </w:r>
            <w:bookmarkEnd w:id="1"/>
          </w:p>
          <w:tbl>
            <w:tblPr>
              <w:tblStyle w:val="LightList-Accent11"/>
              <w:tblW w:w="0" w:type="auto"/>
              <w:tblInd w:w="1" w:type="dxa"/>
              <w:tblBorders>
                <w:top w:val="single" w:sz="18" w:space="0" w:color="365F91" w:themeColor="accent1" w:themeShade="BF"/>
                <w:left w:val="single" w:sz="8" w:space="0" w:color="auto"/>
                <w:bottom w:val="single" w:sz="18" w:space="0" w:color="365F91" w:themeColor="accent1" w:themeShade="BF"/>
                <w:right w:val="single" w:sz="8" w:space="0" w:color="auto"/>
                <w:insideH w:val="single" w:sz="8" w:space="0" w:color="auto"/>
                <w:insideV w:val="single" w:sz="8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229"/>
              <w:gridCol w:w="4741"/>
              <w:gridCol w:w="2892"/>
            </w:tblGrid>
            <w:tr w:rsidR="00E80CD9" w:rsidRPr="000841BF" w14:paraId="64E26930" w14:textId="77777777" w:rsidTr="00955A9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9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8" w:space="0" w:color="auto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2AD8EBFF" w14:textId="4C4523B0" w:rsidR="00E80CD9" w:rsidRPr="003E6C57" w:rsidRDefault="00AB0DCD" w:rsidP="000A7C6B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Model Reference</w:t>
                  </w:r>
                </w:p>
              </w:tc>
              <w:tc>
                <w:tcPr>
                  <w:tcW w:w="4741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EE264D6" w14:textId="54701A6E" w:rsidR="00E80CD9" w:rsidRPr="003E6C57" w:rsidRDefault="00AB0DCD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Properties</w:t>
                  </w:r>
                </w:p>
              </w:tc>
              <w:tc>
                <w:tcPr>
                  <w:tcW w:w="2892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2E433F5C" w14:textId="46B8BD59" w:rsidR="00E80CD9" w:rsidRPr="003E6C57" w:rsidRDefault="00AB0DCD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Components</w:t>
                  </w:r>
                </w:p>
              </w:tc>
            </w:tr>
            <w:tr w:rsidR="00E80CD9" w:rsidRPr="000841BF" w14:paraId="20B1C7BD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548DD4" w:themeColor="text2" w:themeTint="99"/>
                    <w:left w:val="none" w:sz="0" w:space="0" w:color="auto"/>
                    <w:bottom w:val="single" w:sz="8" w:space="0" w:color="auto"/>
                  </w:tcBorders>
                  <w:vAlign w:val="center"/>
                </w:tcPr>
                <w:p w14:paraId="5CEA3C30" w14:textId="33F487BD" w:rsidR="00E80CD9" w:rsidRPr="00577134" w:rsidRDefault="00AB0DCD" w:rsidP="000A7C6B">
                  <w:pPr>
                    <w:jc w:val="center"/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 wp14:anchorId="470830FB" wp14:editId="283ACBA4">
                        <wp:extent cx="1904365" cy="1590040"/>
                        <wp:effectExtent l="0" t="0" r="635" b="0"/>
                        <wp:docPr id="1743251108" name="Picture 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43251108" name=""/>
                                <pic:cNvPicPr/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4365" cy="15900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741" w:type="dxa"/>
                  <w:tcBorders>
                    <w:top w:val="single" w:sz="18" w:space="0" w:color="548DD4" w:themeColor="text2" w:themeTint="99"/>
                    <w:bottom w:val="single" w:sz="8" w:space="0" w:color="auto"/>
                  </w:tcBorders>
                </w:tcPr>
                <w:tbl>
                  <w:tblPr>
                    <w:tblStyle w:val="MediumGrid1-Accent6"/>
                    <w:tblW w:w="4509" w:type="dxa"/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242"/>
                    <w:gridCol w:w="2267"/>
                  </w:tblGrid>
                  <w:tr w:rsidR="00E80CD9" w:rsidRPr="00577134" w14:paraId="4762753A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113F0E7" w14:textId="4A2B264F" w:rsidR="00E80CD9" w:rsidRPr="00BE6656" w:rsidRDefault="00AB0DCD" w:rsidP="000A7C6B">
                        <w:pPr>
                          <w:jc w:val="right"/>
                          <w:rPr>
                            <w:rStyle w:val="Strong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Name</w:t>
                        </w:r>
                        <w:r w:rsidR="00E80CD9" w:rsidRPr="00BE6656"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50DA43D" w14:textId="0CF79384" w:rsidR="00E80CD9" w:rsidRPr="00BE6656" w:rsidRDefault="00AB0DCD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Plain Carbon Steel</w:t>
                        </w:r>
                      </w:p>
                    </w:tc>
                  </w:tr>
                  <w:tr w:rsidR="00AB0DCD" w:rsidRPr="00577134" w14:paraId="000DD339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404F63F" w14:textId="2D6CF4C5" w:rsidR="00AB0DCD" w:rsidRDefault="00AB0DCD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Model type: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D67BEC2" w14:textId="47F6F2D9" w:rsidR="00AB0DCD" w:rsidRDefault="00AB0DCD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Linear Elastic Isotropic</w:t>
                        </w:r>
                      </w:p>
                    </w:tc>
                  </w:tr>
                  <w:tr w:rsidR="00AB0DCD" w:rsidRPr="00577134" w14:paraId="524BD71E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48F97EB" w14:textId="42888C3D" w:rsidR="00AB0DCD" w:rsidRDefault="00AB0DCD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Default failure criterion: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3C406F6" w14:textId="0B78E10C" w:rsidR="00AB0DCD" w:rsidRDefault="00AB0DCD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Max von Mises Stress</w:t>
                        </w:r>
                      </w:p>
                    </w:tc>
                  </w:tr>
                  <w:tr w:rsidR="00AB0DCD" w:rsidRPr="00577134" w14:paraId="7DE25835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DDEF0A9" w14:textId="6F5EE0C3" w:rsidR="00AB0DCD" w:rsidRDefault="00AB0DCD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Yield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CC35D62" w14:textId="25E18E41" w:rsidR="00AB0DCD" w:rsidRDefault="00AB0DCD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2.20594e+08 N/m^2</w:t>
                        </w:r>
                      </w:p>
                    </w:tc>
                  </w:tr>
                  <w:tr w:rsidR="00AB0DCD" w:rsidRPr="00577134" w14:paraId="392FF888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E901D83" w14:textId="005E532D" w:rsidR="00AB0DCD" w:rsidRDefault="00AB0DCD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Tensile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9C8D8BF" w14:textId="3DA989B0" w:rsidR="00AB0DCD" w:rsidRDefault="00AB0DCD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3.99826e+08 N/m^2</w:t>
                        </w:r>
                      </w:p>
                    </w:tc>
                  </w:tr>
                  <w:tr w:rsidR="00AB0DCD" w:rsidRPr="00577134" w14:paraId="4A8EC02D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BBBADEE" w14:textId="616F4C7F" w:rsidR="00AB0DCD" w:rsidRDefault="00AB0DCD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Elastic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A0C726D" w14:textId="05D68F4A" w:rsidR="00AB0DCD" w:rsidRDefault="00AB0DCD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2.1e+11 N/m^2</w:t>
                        </w:r>
                      </w:p>
                    </w:tc>
                  </w:tr>
                  <w:tr w:rsidR="00AB0DCD" w:rsidRPr="00577134" w14:paraId="37A48CD7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CB36053" w14:textId="3EBBD957" w:rsidR="00AB0DCD" w:rsidRDefault="00AB0DCD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Poisson's ratio: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8831409" w14:textId="478DB226" w:rsidR="00AB0DCD" w:rsidRDefault="00AB0DCD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 xml:space="preserve">0.28  </w:t>
                        </w:r>
                      </w:p>
                    </w:tc>
                  </w:tr>
                  <w:tr w:rsidR="00AB0DCD" w:rsidRPr="00577134" w14:paraId="3CF17A67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CF694CB" w14:textId="16F19E68" w:rsidR="00AB0DCD" w:rsidRDefault="00AB0DCD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Mass density: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AB716C5" w14:textId="4E56BF37" w:rsidR="00AB0DCD" w:rsidRDefault="00AB0DCD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7,800 kg/m^3</w:t>
                        </w:r>
                      </w:p>
                    </w:tc>
                  </w:tr>
                  <w:tr w:rsidR="00AB0DCD" w:rsidRPr="00577134" w14:paraId="06CF2BF7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0AEF33A" w14:textId="54D646FF" w:rsidR="00AB0DCD" w:rsidRDefault="00AB0DCD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Shear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2B5E2EB" w14:textId="3B6E7B2E" w:rsidR="00AB0DCD" w:rsidRDefault="00AB0DCD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7.9e+10 N/m^2</w:t>
                        </w:r>
                      </w:p>
                    </w:tc>
                  </w:tr>
                  <w:tr w:rsidR="00AB0DCD" w:rsidRPr="00577134" w14:paraId="06E12412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7953B10" w14:textId="06317B84" w:rsidR="00AB0DCD" w:rsidRDefault="00AB0DCD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Thermal expansion coefficient: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307A210" w14:textId="335C3A8A" w:rsidR="00AB0DCD" w:rsidRDefault="00AB0DCD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1.3e-05 /Kelvin</w:t>
                        </w:r>
                      </w:p>
                    </w:tc>
                  </w:tr>
                </w:tbl>
                <w:p w14:paraId="27380D56" w14:textId="77777777" w:rsidR="00E80CD9" w:rsidRPr="00577134" w:rsidRDefault="00E80CD9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2892" w:type="dxa"/>
                  <w:tcBorders>
                    <w:top w:val="single" w:sz="18" w:space="0" w:color="548DD4" w:themeColor="text2" w:themeTint="99"/>
                    <w:bottom w:val="single" w:sz="8" w:space="0" w:color="auto"/>
                    <w:right w:val="none" w:sz="0" w:space="0" w:color="auto"/>
                  </w:tcBorders>
                </w:tcPr>
                <w:p w14:paraId="2C6458DC" w14:textId="1FBA01BC" w:rsidR="00E80CD9" w:rsidRPr="00577134" w:rsidRDefault="00AB0DC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  <w:proofErr w:type="spell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</w:t>
                  </w:r>
                  <w:proofErr w:type="spell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 xml:space="preserve"> 1(Split Line</w:t>
                  </w:r>
                  <w:proofErr w:type="gram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2)(</w:t>
                  </w:r>
                  <w:proofErr w:type="gram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Sheet v1[1].step)</w:t>
                  </w:r>
                </w:p>
              </w:tc>
            </w:tr>
            <w:tr w:rsidR="00E80CD9" w:rsidRPr="000841BF" w14:paraId="6E1C8C45" w14:textId="77777777" w:rsidTr="000A7C6B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2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DBE5F1" w:themeFill="accent1" w:themeFillTint="33"/>
                </w:tcPr>
                <w:p w14:paraId="5BCD4D55" w14:textId="2B7E35BA" w:rsidR="00E80CD9" w:rsidRPr="000841BF" w:rsidRDefault="00AB0DCD" w:rsidP="000A7C6B">
                  <w:pPr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 xml:space="preserve">Curve </w:t>
                  </w:r>
                  <w:proofErr w:type="spellStart"/>
                  <w:proofErr w:type="gramStart"/>
                  <w:r>
                    <w:rPr>
                      <w:rStyle w:val="Strong"/>
                      <w:sz w:val="20"/>
                      <w:szCs w:val="20"/>
                    </w:rPr>
                    <w:t>Data:N</w:t>
                  </w:r>
                  <w:proofErr w:type="spellEnd"/>
                  <w:proofErr w:type="gramEnd"/>
                  <w:r>
                    <w:rPr>
                      <w:rStyle w:val="Strong"/>
                      <w:sz w:val="20"/>
                      <w:szCs w:val="20"/>
                    </w:rPr>
                    <w:t>/A</w:t>
                  </w:r>
                </w:p>
              </w:tc>
            </w:tr>
          </w:tbl>
          <w:p w14:paraId="2C081CA7" w14:textId="07114224" w:rsidR="00E80CD9" w:rsidRDefault="00E80CD9" w:rsidP="000A7C6B"/>
        </w:tc>
      </w:tr>
      <w:bookmarkEnd w:id="2"/>
      <w:bookmarkEnd w:id="3"/>
      <w:bookmarkEnd w:id="4"/>
    </w:tbl>
    <w:p w14:paraId="09D0AD0A" w14:textId="77777777" w:rsidR="005273D5" w:rsidRDefault="005273D5" w:rsidP="006518B5"/>
    <w:tbl>
      <w:tblPr>
        <w:tblStyle w:val="TableGrid"/>
        <w:tblW w:w="110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52"/>
      </w:tblGrid>
      <w:tr w:rsidR="005273D5" w14:paraId="190A331B" w14:textId="77777777" w:rsidTr="00452CBC">
        <w:tc>
          <w:tcPr>
            <w:tcW w:w="11016" w:type="dxa"/>
          </w:tcPr>
          <w:p w14:paraId="258B1C72" w14:textId="2926DC47" w:rsidR="005273D5" w:rsidRPr="00AF1A58" w:rsidRDefault="00AB0DCD" w:rsidP="000A7C6B">
            <w:pPr>
              <w:pStyle w:val="Heading1"/>
              <w:rPr>
                <w:b w:val="0"/>
                <w:bCs w:val="0"/>
              </w:rPr>
            </w:pPr>
            <w:bookmarkStart w:id="5" w:name="_Toc155023332"/>
            <w:r>
              <w:rPr>
                <w:rStyle w:val="Strong"/>
              </w:rPr>
              <w:lastRenderedPageBreak/>
              <w:t>Loads and Fixtures</w:t>
            </w:r>
            <w:bookmarkEnd w:id="5"/>
          </w:p>
          <w:tbl>
            <w:tblPr>
              <w:tblStyle w:val="LightList-Accent3"/>
              <w:tblW w:w="10909" w:type="dxa"/>
              <w:tblBorders>
                <w:top w:val="single" w:sz="18" w:space="0" w:color="4D7830"/>
                <w:left w:val="single" w:sz="8" w:space="0" w:color="000000" w:themeColor="text1"/>
                <w:bottom w:val="single" w:sz="18" w:space="0" w:color="4D7830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817"/>
              <w:gridCol w:w="3021"/>
              <w:gridCol w:w="6071"/>
            </w:tblGrid>
            <w:tr w:rsidR="00AB0DCD" w14:paraId="3A1D7446" w14:textId="77777777" w:rsidTr="007975D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  <w:tcBorders>
                    <w:left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64CF03A6" w14:textId="4C35829E" w:rsidR="00AB0DCD" w:rsidRPr="004E282D" w:rsidRDefault="00AB0DCD" w:rsidP="005A5DC6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name</w:t>
                  </w:r>
                </w:p>
              </w:tc>
              <w:tc>
                <w:tcPr>
                  <w:tcW w:w="3021" w:type="dxa"/>
                  <w:tcBorders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74CBE705" w14:textId="3B75AF66" w:rsidR="00AB0DCD" w:rsidRPr="004E282D" w:rsidRDefault="00AB0DCD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Image</w:t>
                  </w:r>
                </w:p>
              </w:tc>
              <w:tc>
                <w:tcPr>
                  <w:tcW w:w="6071" w:type="dxa"/>
                  <w:tcBorders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0F2FDC27" w14:textId="417D815A" w:rsidR="00AB0DCD" w:rsidRPr="004E282D" w:rsidRDefault="00AB0DCD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Details</w:t>
                  </w:r>
                </w:p>
              </w:tc>
            </w:tr>
            <w:tr w:rsidR="00AB0DCD" w14:paraId="0D864AC9" w14:textId="77777777" w:rsidTr="00AB0DC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  <w:tcBorders>
                    <w:top w:val="single" w:sz="18" w:space="0" w:color="76923C" w:themeColor="accent3" w:themeShade="BF"/>
                    <w:left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17026C70" w14:textId="2C4142D8" w:rsidR="00AB0DCD" w:rsidRPr="00AD5FBA" w:rsidRDefault="00AB0DCD" w:rsidP="005A5DC6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Fixed-1</w:t>
                  </w:r>
                </w:p>
              </w:tc>
              <w:tc>
                <w:tcPr>
                  <w:tcW w:w="3021" w:type="dxa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</w:tcPr>
                <w:p w14:paraId="5306B158" w14:textId="5E12B864" w:rsidR="00AB0DCD" w:rsidRPr="006208CB" w:rsidRDefault="00AB0DCD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 wp14:anchorId="0F38C1BA" wp14:editId="1DF4158D">
                        <wp:extent cx="1772285" cy="1480185"/>
                        <wp:effectExtent l="0" t="0" r="0" b="5715"/>
                        <wp:docPr id="1635696569" name="Picture 3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35696569" name=""/>
                                <pic:cNvPicPr/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2285" cy="14801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071" w:type="dxa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3174"/>
                    <w:gridCol w:w="2667"/>
                  </w:tblGrid>
                  <w:tr w:rsidR="00AB0DCD" w14:paraId="45095AD3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509BC78D" w14:textId="725DE2C2" w:rsidR="00AB0DCD" w:rsidRPr="00BE6656" w:rsidRDefault="00AB0DCD" w:rsidP="003F2268">
                        <w:pPr>
                          <w:jc w:val="right"/>
                          <w:rPr>
                            <w:rStyle w:val="Strong"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034339B4" w14:textId="16D1145E" w:rsidR="00AB0DCD" w:rsidRPr="00154A1A" w:rsidRDefault="00AB0DCD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2 face(s)</w:t>
                        </w:r>
                      </w:p>
                    </w:tc>
                  </w:tr>
                  <w:tr w:rsidR="00AB0DCD" w14:paraId="6A678E00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65C30009" w14:textId="21BF977A" w:rsidR="00AB0DCD" w:rsidRDefault="00AB0DCD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04E543D2" w14:textId="4E22F85D" w:rsidR="00AB0DCD" w:rsidRDefault="00AB0DCD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Fixed Geometry</w:t>
                        </w:r>
                      </w:p>
                    </w:tc>
                  </w:tr>
                </w:tbl>
                <w:p w14:paraId="4CCDC834" w14:textId="77777777" w:rsidR="00AB0DCD" w:rsidRPr="004C6DEB" w:rsidRDefault="00AB0DCD" w:rsidP="00840CC7">
                  <w:pPr>
                    <w:pStyle w:val="TOC3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  <w:tr w:rsidR="00AB0DCD" w14:paraId="10B94EAB" w14:textId="77777777" w:rsidTr="00ED5439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909" w:type="dxa"/>
                  <w:gridSpan w:val="3"/>
                  <w:tcBorders>
                    <w:left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D6E3BC" w:themeFill="accent3" w:themeFillTint="66"/>
                  <w:vAlign w:val="center"/>
                </w:tcPr>
                <w:p w14:paraId="5FB4152D" w14:textId="21311E11" w:rsidR="00AB0DCD" w:rsidRPr="003F154A" w:rsidRDefault="00AB0DCD" w:rsidP="00ED5439">
                  <w:pPr>
                    <w:rPr>
                      <w:rStyle w:val="Strong"/>
                      <w:bCs/>
                    </w:rPr>
                  </w:pPr>
                  <w:r>
                    <w:rPr>
                      <w:rStyle w:val="Strong"/>
                      <w:b/>
                    </w:rPr>
                    <w:t>Resultant Forces</w:t>
                  </w:r>
                </w:p>
                <w:tbl>
                  <w:tblPr>
                    <w:tblStyle w:val="TableGrid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AB0DCD" w14:paraId="2D5A02B5" w14:textId="77777777" w:rsidTr="00ED5439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1A9D52AA" w14:textId="682AA48D" w:rsidR="00AB0DCD" w:rsidRDefault="00AB0DCD" w:rsidP="00ED5439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Components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20790C24" w14:textId="280EE73D" w:rsidR="00AB0DCD" w:rsidRDefault="00AB0DCD" w:rsidP="00ED5439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X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5ED38663" w14:textId="7DFA7059" w:rsidR="00AB0DCD" w:rsidRDefault="00AB0DCD" w:rsidP="00ED5439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Y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73D75E7A" w14:textId="3A330E3E" w:rsidR="00AB0DCD" w:rsidRDefault="00AB0DCD" w:rsidP="00ED5439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Z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14:paraId="28505858" w14:textId="0F8283A0" w:rsidR="00AB0DCD" w:rsidRDefault="00AB0DCD" w:rsidP="00ED5439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Resultant</w:t>
                        </w:r>
                      </w:p>
                    </w:tc>
                  </w:tr>
                  <w:tr w:rsidR="00AB0DCD" w14:paraId="562C2168" w14:textId="77777777" w:rsidTr="00ED5439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7126B251" w14:textId="30B8DE12" w:rsidR="00AB0DCD" w:rsidRDefault="00AB0DCD" w:rsidP="00ED5439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Reaction force(N)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493C216" w14:textId="3D397805" w:rsidR="00AB0DCD" w:rsidRPr="00EF37BF" w:rsidRDefault="00AB0DCD" w:rsidP="00ED543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4.29153e-05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389BF26" w14:textId="3B2C34A9" w:rsidR="00AB0DCD" w:rsidRPr="00EF37BF" w:rsidRDefault="00AB0DCD" w:rsidP="00ED543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0.000384331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6770A12" w14:textId="604D1433" w:rsidR="00AB0DCD" w:rsidRDefault="00AB0DCD" w:rsidP="00ED543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-0.334005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0FCA1249" w14:textId="0EE7B9BB" w:rsidR="00AB0DCD" w:rsidRPr="00EF37BF" w:rsidRDefault="00AB0DCD" w:rsidP="00ED543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0.334006</w:t>
                        </w:r>
                      </w:p>
                    </w:tc>
                  </w:tr>
                  <w:tr w:rsidR="00AB0DCD" w14:paraId="52ABEC67" w14:textId="77777777" w:rsidTr="00ED5439">
                    <w:trPr>
                      <w:cantSplit/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760A7708" w14:textId="3F2C3680" w:rsidR="00AB0DCD" w:rsidRDefault="00AB0DCD" w:rsidP="00ED5439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 xml:space="preserve">Reaction </w:t>
                        </w:r>
                        <w:proofErr w:type="gramStart"/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Moment(</w:t>
                        </w:r>
                        <w:proofErr w:type="spellStart"/>
                        <w:proofErr w:type="gramEnd"/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N.m</w:t>
                        </w:r>
                        <w:proofErr w:type="spellEnd"/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A856F76" w14:textId="60BE3AA5" w:rsidR="00AB0DCD" w:rsidRDefault="00AB0DCD" w:rsidP="00ED543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C11B797" w14:textId="29ED0C4A" w:rsidR="00AB0DCD" w:rsidRDefault="00AB0DCD" w:rsidP="00ED543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EBCFEC4" w14:textId="080CC465" w:rsidR="00AB0DCD" w:rsidRDefault="00AB0DCD" w:rsidP="00ED543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03864FB1" w14:textId="6ACCECE9" w:rsidR="00AB0DCD" w:rsidRDefault="00AB0DCD" w:rsidP="00ED543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</w:tr>
                </w:tbl>
                <w:p w14:paraId="2899009D" w14:textId="77777777" w:rsidR="00AB0DCD" w:rsidRDefault="00AB0DCD" w:rsidP="00ED5439">
                  <w:pPr>
                    <w:jc w:val="center"/>
                    <w:rPr>
                      <w:rStyle w:val="Strong"/>
                      <w:b/>
                      <w:sz w:val="18"/>
                      <w:szCs w:val="18"/>
                    </w:rPr>
                  </w:pPr>
                  <w:r>
                    <w:rPr>
                      <w:rStyle w:val="Strong"/>
                      <w:b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AB0DCD" w14:paraId="4B349CD1" w14:textId="77777777" w:rsidTr="00AB0DC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  <w:tcBorders>
                    <w:top w:val="single" w:sz="8" w:space="0" w:color="000000" w:themeColor="text1"/>
                    <w:left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34FF8798" w14:textId="4C95FCA7" w:rsidR="00AB0DCD" w:rsidRPr="00AD5FBA" w:rsidRDefault="00AB0DCD" w:rsidP="00ED5439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Roller/Slider-2</w:t>
                  </w:r>
                </w:p>
              </w:tc>
              <w:tc>
                <w:tcPr>
                  <w:tcW w:w="3021" w:type="dxa"/>
                  <w:tcBorders>
                    <w:top w:val="single" w:sz="8" w:space="0" w:color="000000" w:themeColor="text1"/>
                    <w:bottom w:val="single" w:sz="18" w:space="0" w:color="76923C" w:themeColor="accent3" w:themeShade="BF"/>
                  </w:tcBorders>
                </w:tcPr>
                <w:p w14:paraId="4A01B353" w14:textId="4F232E7D" w:rsidR="00AB0DCD" w:rsidRPr="006208CB" w:rsidRDefault="00AB0DCD" w:rsidP="00ED543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 wp14:anchorId="13BB4C27" wp14:editId="1F5F16A2">
                        <wp:extent cx="1772285" cy="1480185"/>
                        <wp:effectExtent l="0" t="0" r="0" b="5715"/>
                        <wp:docPr id="1935705002" name="Picture 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35705002" name=""/>
                                <pic:cNvPicPr/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2285" cy="14801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071" w:type="dxa"/>
                  <w:tcBorders>
                    <w:top w:val="single" w:sz="8" w:space="0" w:color="000000" w:themeColor="text1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3174"/>
                    <w:gridCol w:w="2667"/>
                  </w:tblGrid>
                  <w:tr w:rsidR="00AB0DCD" w14:paraId="5AE8B38F" w14:textId="77777777" w:rsidTr="00ED5439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3E496094" w14:textId="237A6380" w:rsidR="00AB0DCD" w:rsidRPr="00BE6656" w:rsidRDefault="00AB0DCD" w:rsidP="00ED5439">
                        <w:pPr>
                          <w:jc w:val="right"/>
                          <w:rPr>
                            <w:rStyle w:val="Strong"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200AD70C" w14:textId="2947F48D" w:rsidR="00AB0DCD" w:rsidRPr="00154A1A" w:rsidRDefault="00AB0DCD" w:rsidP="00ED543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9 face(s)</w:t>
                        </w:r>
                      </w:p>
                    </w:tc>
                  </w:tr>
                  <w:tr w:rsidR="00AB0DCD" w14:paraId="5F239A05" w14:textId="77777777" w:rsidTr="00ED5439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11D9131B" w14:textId="73D8917F" w:rsidR="00AB0DCD" w:rsidRDefault="00AB0DCD" w:rsidP="00ED5439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4FBEA097" w14:textId="5652B39D" w:rsidR="00AB0DCD" w:rsidRDefault="00AB0DCD" w:rsidP="00ED543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Roller/Slider</w:t>
                        </w:r>
                      </w:p>
                    </w:tc>
                  </w:tr>
                </w:tbl>
                <w:p w14:paraId="2C3D6ABD" w14:textId="77777777" w:rsidR="00AB0DCD" w:rsidRPr="004C6DEB" w:rsidRDefault="00AB0DCD" w:rsidP="00ED5439">
                  <w:pPr>
                    <w:pStyle w:val="TOC3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  <w:tr w:rsidR="00AB0DCD" w14:paraId="4C31429C" w14:textId="77777777" w:rsidTr="00ED5439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909" w:type="dxa"/>
                  <w:gridSpan w:val="3"/>
                  <w:tcBorders>
                    <w:left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D6E3BC" w:themeFill="accent3" w:themeFillTint="66"/>
                  <w:vAlign w:val="center"/>
                </w:tcPr>
                <w:p w14:paraId="6EB43E40" w14:textId="433BA5B3" w:rsidR="00AB0DCD" w:rsidRPr="003F154A" w:rsidRDefault="00AB0DCD" w:rsidP="00ED5439">
                  <w:pPr>
                    <w:rPr>
                      <w:rStyle w:val="Strong"/>
                      <w:bCs/>
                    </w:rPr>
                  </w:pPr>
                  <w:r>
                    <w:rPr>
                      <w:rStyle w:val="Strong"/>
                    </w:rPr>
                    <w:t>Resultant Forces</w:t>
                  </w:r>
                </w:p>
                <w:tbl>
                  <w:tblPr>
                    <w:tblStyle w:val="TableGrid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AB0DCD" w14:paraId="3A3D83EB" w14:textId="77777777" w:rsidTr="00ED5439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13C51464" w14:textId="46BD023D" w:rsidR="00AB0DCD" w:rsidRDefault="00AB0DCD" w:rsidP="00ED5439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Components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0AABEC9D" w14:textId="48932A30" w:rsidR="00AB0DCD" w:rsidRDefault="00AB0DCD" w:rsidP="00ED5439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X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00A103ED" w14:textId="64F692CA" w:rsidR="00AB0DCD" w:rsidRDefault="00AB0DCD" w:rsidP="00ED5439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Y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3C205A1D" w14:textId="1DBC4162" w:rsidR="00AB0DCD" w:rsidRDefault="00AB0DCD" w:rsidP="00ED5439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Z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14:paraId="402DDB29" w14:textId="586F91B6" w:rsidR="00AB0DCD" w:rsidRDefault="00AB0DCD" w:rsidP="00ED5439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Resultant</w:t>
                        </w:r>
                      </w:p>
                    </w:tc>
                  </w:tr>
                  <w:tr w:rsidR="00AB0DCD" w14:paraId="4452CC44" w14:textId="77777777" w:rsidTr="00ED5439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64FAA7E9" w14:textId="6DA7FAC6" w:rsidR="00AB0DCD" w:rsidRDefault="00AB0DCD" w:rsidP="00ED5439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Reaction force(N)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F0871CE" w14:textId="216AA925" w:rsidR="00AB0DCD" w:rsidRPr="00EF37BF" w:rsidRDefault="00AB0DCD" w:rsidP="00ED543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16.3693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202D5B7" w14:textId="5D914AF5" w:rsidR="00AB0DCD" w:rsidRPr="00EF37BF" w:rsidRDefault="00AB0DCD" w:rsidP="00ED543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-12.5554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1CD73EB" w14:textId="03C53D3E" w:rsidR="00AB0DCD" w:rsidRDefault="00AB0DCD" w:rsidP="00ED543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1,023.87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01E4DF2F" w14:textId="151386A8" w:rsidR="00AB0DCD" w:rsidRPr="00EF37BF" w:rsidRDefault="00AB0DCD" w:rsidP="00ED543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1,024.08</w:t>
                        </w:r>
                      </w:p>
                    </w:tc>
                  </w:tr>
                  <w:tr w:rsidR="00AB0DCD" w14:paraId="32E51B63" w14:textId="77777777" w:rsidTr="00ED5439">
                    <w:trPr>
                      <w:cantSplit/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37731D67" w14:textId="604C5ECF" w:rsidR="00AB0DCD" w:rsidRDefault="00AB0DCD" w:rsidP="00ED5439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 xml:space="preserve">Reaction </w:t>
                        </w:r>
                        <w:proofErr w:type="gramStart"/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Moment(</w:t>
                        </w:r>
                        <w:proofErr w:type="spellStart"/>
                        <w:proofErr w:type="gramEnd"/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N.m</w:t>
                        </w:r>
                        <w:proofErr w:type="spellEnd"/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63BDAF3" w14:textId="13E7B767" w:rsidR="00AB0DCD" w:rsidRDefault="00AB0DCD" w:rsidP="00ED543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14B70A5" w14:textId="29F57BE9" w:rsidR="00AB0DCD" w:rsidRDefault="00AB0DCD" w:rsidP="00ED543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62D5803" w14:textId="40CB225B" w:rsidR="00AB0DCD" w:rsidRDefault="00AB0DCD" w:rsidP="00ED543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24963E69" w14:textId="29219208" w:rsidR="00AB0DCD" w:rsidRDefault="00AB0DCD" w:rsidP="00ED5439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</w:tr>
                </w:tbl>
                <w:p w14:paraId="1A586542" w14:textId="77777777" w:rsidR="00AB0DCD" w:rsidRDefault="00AB0DCD" w:rsidP="00ED5439">
                  <w:pPr>
                    <w:jc w:val="center"/>
                    <w:rPr>
                      <w:rStyle w:val="Strong"/>
                      <w:b/>
                      <w:sz w:val="18"/>
                      <w:szCs w:val="18"/>
                    </w:rPr>
                  </w:pPr>
                  <w:r>
                    <w:rPr>
                      <w:rStyle w:val="Strong"/>
                      <w:b/>
                      <w:sz w:val="18"/>
                      <w:szCs w:val="18"/>
                    </w:rPr>
                    <w:t xml:space="preserve"> </w:t>
                  </w:r>
                </w:p>
              </w:tc>
            </w:tr>
          </w:tbl>
          <w:p w14:paraId="519C1DD3" w14:textId="77777777" w:rsidR="005273D5" w:rsidRDefault="005273D5" w:rsidP="00840CC7">
            <w:pPr>
              <w:pStyle w:val="TOC3"/>
            </w:pPr>
          </w:p>
          <w:tbl>
            <w:tblPr>
              <w:tblStyle w:val="LightList-Accent2"/>
              <w:tblW w:w="10816" w:type="dxa"/>
              <w:tblBorders>
                <w:top w:val="single" w:sz="18" w:space="0" w:color="C0504D" w:themeColor="accent2"/>
                <w:left w:val="single" w:sz="8" w:space="0" w:color="000000" w:themeColor="text1"/>
                <w:bottom w:val="single" w:sz="18" w:space="0" w:color="C0504D" w:themeColor="accent2"/>
                <w:right w:val="single" w:sz="8" w:space="0" w:color="000000" w:themeColor="text1"/>
                <w:insideH w:val="single" w:sz="8" w:space="0" w:color="000000" w:themeColor="text1"/>
                <w:insideV w:val="single" w:sz="2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654"/>
              <w:gridCol w:w="3234"/>
              <w:gridCol w:w="5928"/>
            </w:tblGrid>
            <w:tr w:rsidR="00AB0DCD" w14:paraId="15AE59F6" w14:textId="77777777" w:rsidTr="003631AE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left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6D31126C" w14:textId="6EB44B70" w:rsidR="00AB0DCD" w:rsidRPr="004E282D" w:rsidRDefault="00AB0DCD" w:rsidP="005A5DC6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name</w:t>
                  </w:r>
                </w:p>
              </w:tc>
              <w:tc>
                <w:tcPr>
                  <w:tcW w:w="3234" w:type="dxa"/>
                  <w:tcBorders>
                    <w:left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0E9CB339" w14:textId="5A8D9F5F" w:rsidR="00AB0DCD" w:rsidRPr="004E282D" w:rsidRDefault="00AB0DCD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Image</w:t>
                  </w:r>
                </w:p>
              </w:tc>
              <w:tc>
                <w:tcPr>
                  <w:tcW w:w="5928" w:type="dxa"/>
                  <w:tcBorders>
                    <w:left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4D8580E3" w14:textId="416B47A3" w:rsidR="00AB0DCD" w:rsidRPr="004E282D" w:rsidRDefault="00AB0DCD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Details</w:t>
                  </w:r>
                </w:p>
              </w:tc>
            </w:tr>
            <w:tr w:rsidR="00AB0DCD" w14:paraId="33DB45E4" w14:textId="77777777" w:rsidTr="00AF203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top w:val="single" w:sz="18" w:space="0" w:color="C0504D" w:themeColor="accent2"/>
                    <w:left w:val="single" w:sz="18" w:space="0" w:color="C0504D" w:themeColor="accent2"/>
                  </w:tcBorders>
                  <w:vAlign w:val="center"/>
                </w:tcPr>
                <w:p w14:paraId="5CBDEF82" w14:textId="071A73AC" w:rsidR="00AB0DCD" w:rsidRPr="00F42DD1" w:rsidRDefault="00AB0DCD" w:rsidP="005A5DC6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Force-1</w:t>
                  </w:r>
                </w:p>
              </w:tc>
              <w:tc>
                <w:tcPr>
                  <w:tcW w:w="3234" w:type="dxa"/>
                  <w:tcBorders>
                    <w:top w:val="single" w:sz="18" w:space="0" w:color="C0504D" w:themeColor="accent2"/>
                  </w:tcBorders>
                </w:tcPr>
                <w:p w14:paraId="7D9A3074" w14:textId="6C659CEF" w:rsidR="00AB0DCD" w:rsidRPr="006208CB" w:rsidRDefault="00AB0DCD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bCs/>
                      <w:noProof/>
                      <w:sz w:val="20"/>
                      <w:szCs w:val="20"/>
                    </w:rPr>
                    <w:drawing>
                      <wp:inline distT="0" distB="0" distL="0" distR="0" wp14:anchorId="11427D54" wp14:editId="7EB641E5">
                        <wp:extent cx="1907540" cy="1592580"/>
                        <wp:effectExtent l="0" t="0" r="0" b="7620"/>
                        <wp:docPr id="668617873" name="Picture 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68617873" name=""/>
                                <pic:cNvPicPr/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7540" cy="15925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928" w:type="dxa"/>
                  <w:tcBorders>
                    <w:top w:val="single" w:sz="18" w:space="0" w:color="C0504D" w:themeColor="accent2"/>
                    <w:right w:val="single" w:sz="18" w:space="0" w:color="C0504D" w:themeColor="accent2"/>
                  </w:tcBorders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3096"/>
                    <w:gridCol w:w="2602"/>
                  </w:tblGrid>
                  <w:tr w:rsidR="00AB0DCD" w14:paraId="3B7E2AAE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70678D6E" w14:textId="1E433175" w:rsidR="00AB0DCD" w:rsidRPr="00BE6656" w:rsidRDefault="00AB0DCD" w:rsidP="003F2268">
                        <w:pPr>
                          <w:jc w:val="right"/>
                          <w:rPr>
                            <w:rStyle w:val="Strong"/>
                            <w:bCs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4FA9ADD2" w14:textId="12CD0BD4" w:rsidR="00AB0DCD" w:rsidRPr="00B77EA3" w:rsidRDefault="00AB0DCD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1 face(s)</w:t>
                        </w:r>
                      </w:p>
                    </w:tc>
                  </w:tr>
                  <w:tr w:rsidR="00AB0DCD" w14:paraId="6C93478F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0B676836" w14:textId="692D3268" w:rsidR="00AB0DCD" w:rsidRDefault="00AB0DCD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191598CA" w14:textId="05F3AA8F" w:rsidR="00AB0DCD" w:rsidRDefault="00AB0DCD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Apply normal force</w:t>
                        </w:r>
                      </w:p>
                    </w:tc>
                  </w:tr>
                  <w:tr w:rsidR="00AB0DCD" w14:paraId="66544BD2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3F5F419B" w14:textId="4AED95C6" w:rsidR="00AB0DCD" w:rsidRDefault="00AB0DCD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Value: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4464B3D8" w14:textId="1797A8A5" w:rsidR="00AB0DCD" w:rsidRDefault="00AB0DCD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1,000 N</w:t>
                        </w:r>
                      </w:p>
                    </w:tc>
                  </w:tr>
                </w:tbl>
                <w:p w14:paraId="6595834E" w14:textId="77777777" w:rsidR="00AB0DCD" w:rsidRDefault="00AB0DCD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</w:rPr>
                  </w:pPr>
                </w:p>
              </w:tc>
            </w:tr>
          </w:tbl>
          <w:p w14:paraId="5E5C6136" w14:textId="49403A84" w:rsidR="005273D5" w:rsidRDefault="005273D5" w:rsidP="000A7C6B">
            <w:pPr>
              <w:rPr>
                <w:rStyle w:val="Strong"/>
              </w:rPr>
            </w:pPr>
          </w:p>
        </w:tc>
      </w:tr>
    </w:tbl>
    <w:p w14:paraId="21BC0C43" w14:textId="77777777" w:rsidR="005F5B79" w:rsidRDefault="005F5B79" w:rsidP="00F12133"/>
    <w:tbl>
      <w:tblPr>
        <w:tblStyle w:val="TableGrid"/>
        <w:tblW w:w="11304" w:type="dxa"/>
        <w:tblLook w:val="04A0" w:firstRow="1" w:lastRow="0" w:firstColumn="1" w:lastColumn="0" w:noHBand="0" w:noVBand="1"/>
      </w:tblPr>
      <w:tblGrid>
        <w:gridCol w:w="11304"/>
      </w:tblGrid>
      <w:tr w:rsidR="005F5B79" w14:paraId="362AE7FB" w14:textId="77777777" w:rsidTr="00EA47EE">
        <w:trPr>
          <w:trHeight w:val="1900"/>
        </w:trPr>
        <w:tc>
          <w:tcPr>
            <w:tcW w:w="11304" w:type="dxa"/>
            <w:tcBorders>
              <w:top w:val="nil"/>
              <w:left w:val="nil"/>
              <w:bottom w:val="nil"/>
              <w:right w:val="nil"/>
            </w:tcBorders>
          </w:tcPr>
          <w:p w14:paraId="462F26DA" w14:textId="041C8E0C" w:rsidR="005F5B79" w:rsidRDefault="00AB0DCD" w:rsidP="000A7C6B">
            <w:pPr>
              <w:pStyle w:val="Heading1"/>
            </w:pPr>
            <w:bookmarkStart w:id="6" w:name="_Toc155023333"/>
            <w:r>
              <w:lastRenderedPageBreak/>
              <w:t>Resultant Forces</w:t>
            </w:r>
            <w:bookmarkEnd w:id="6"/>
          </w:p>
          <w:p w14:paraId="19F26219" w14:textId="59DF89A4" w:rsidR="005F5B79" w:rsidRPr="000B04D4" w:rsidRDefault="00AB0DCD" w:rsidP="000A7C6B">
            <w:pPr>
              <w:pStyle w:val="Heading2"/>
            </w:pPr>
            <w:r>
              <w:t>Reaction forces</w:t>
            </w:r>
          </w:p>
          <w:tbl>
            <w:tblPr>
              <w:tblStyle w:val="LightGrid-Accent11"/>
              <w:tblW w:w="4995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86"/>
              <w:gridCol w:w="1785"/>
              <w:gridCol w:w="1785"/>
              <w:gridCol w:w="1785"/>
              <w:gridCol w:w="1785"/>
              <w:gridCol w:w="2105"/>
            </w:tblGrid>
            <w:tr w:rsidR="0012453F" w14:paraId="1BC3B804" w14:textId="77777777" w:rsidTr="0012453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02AA17F3" w14:textId="59DDB2C0" w:rsidR="005F5B79" w:rsidRDefault="00AB0DCD" w:rsidP="000A7C6B">
                  <w:r>
                    <w:t>Selection set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526587F6" w14:textId="2480D402" w:rsidR="005F5B79" w:rsidRDefault="00AB0DCD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1C1DDB89" w14:textId="666CA78F" w:rsidR="005F5B79" w:rsidRDefault="00AB0DCD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407BE838" w14:textId="682D9B29" w:rsidR="005F5B79" w:rsidRDefault="00AB0DCD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6C8870D3" w14:textId="2AA83654" w:rsidR="005F5B79" w:rsidRDefault="00AB0DCD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495D4F9B" w14:textId="4F29EC69" w:rsidR="005F5B79" w:rsidRDefault="00AB0DCD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5F5B79" w14:paraId="00AE6B77" w14:textId="77777777" w:rsidTr="0012453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3E77289A" w14:textId="291F61DE" w:rsidR="005F5B79" w:rsidRPr="004D2956" w:rsidRDefault="00AB0DCD" w:rsidP="000A7C6B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7C5D69CB" w14:textId="7D52253E" w:rsidR="005F5B79" w:rsidRPr="004D2956" w:rsidRDefault="00AB0DC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26B08663" w14:textId="7164F9E7" w:rsidR="005F5B79" w:rsidRPr="004D2956" w:rsidRDefault="00AB0DC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4.29153e-05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5D203E55" w14:textId="38A66CAE" w:rsidR="005F5B79" w:rsidRPr="004D2956" w:rsidRDefault="00AB0DC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0.000384331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39042FD3" w14:textId="12390405" w:rsidR="005F5B79" w:rsidRPr="004D2956" w:rsidRDefault="00AB0DC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1,000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70AB8F89" w14:textId="165F5F66" w:rsidR="005F5B79" w:rsidRPr="004D2956" w:rsidRDefault="00AB0DC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1,000</w:t>
                  </w:r>
                </w:p>
              </w:tc>
            </w:tr>
          </w:tbl>
          <w:p w14:paraId="3E5D6EE6" w14:textId="78730229" w:rsidR="005F5B79" w:rsidRPr="000B04D4" w:rsidRDefault="00AB0DCD" w:rsidP="000A7C6B">
            <w:pPr>
              <w:pStyle w:val="Heading2"/>
            </w:pPr>
            <w:r>
              <w:t>Reaction Moments</w:t>
            </w:r>
          </w:p>
          <w:tbl>
            <w:tblPr>
              <w:tblStyle w:val="LightGrid-Accent11"/>
              <w:tblW w:w="4998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91"/>
              <w:gridCol w:w="1766"/>
              <w:gridCol w:w="1779"/>
              <w:gridCol w:w="1779"/>
              <w:gridCol w:w="1779"/>
              <w:gridCol w:w="2144"/>
            </w:tblGrid>
            <w:tr w:rsidR="0012453F" w14:paraId="0D195F8F" w14:textId="77777777" w:rsidTr="0012453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21745004" w14:textId="3E19388F" w:rsidR="005F5B79" w:rsidRDefault="00AB0DCD" w:rsidP="000A7C6B">
                  <w:r>
                    <w:t>Selection set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062E5BF5" w14:textId="61974E68" w:rsidR="005F5B79" w:rsidRDefault="00AB0DCD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3B8A89D1" w14:textId="02905E5C" w:rsidR="005F5B79" w:rsidRDefault="00AB0DCD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4CD5D929" w14:textId="6E7392B2" w:rsidR="005F5B79" w:rsidRDefault="00AB0DCD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42F8E99D" w14:textId="01316FB6" w:rsidR="005F5B79" w:rsidRDefault="00AB0DCD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6226FF34" w14:textId="4E3AFAA7" w:rsidR="005F5B79" w:rsidRDefault="00AB0DCD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5F5B79" w14:paraId="4EB732B3" w14:textId="77777777" w:rsidTr="0012453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2173B97B" w14:textId="689B937F" w:rsidR="005F5B79" w:rsidRPr="004D2956" w:rsidRDefault="00AB0DCD" w:rsidP="000A7C6B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F9F76ED" w14:textId="04A7C94C" w:rsidR="005F5B79" w:rsidRPr="004D2956" w:rsidRDefault="00AB0DC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proofErr w:type="spellStart"/>
                  <w:r>
                    <w:rPr>
                      <w:sz w:val="20"/>
                      <w:szCs w:val="20"/>
                    </w:rPr>
                    <w:t>N.m</w:t>
                  </w:r>
                  <w:proofErr w:type="spellEnd"/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53A25ABB" w14:textId="7780A9A3" w:rsidR="005F5B79" w:rsidRPr="004D2956" w:rsidRDefault="00AB0DC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167FA2DC" w14:textId="62CFA482" w:rsidR="005F5B79" w:rsidRPr="004D2956" w:rsidRDefault="00AB0DC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39978D1E" w14:textId="6097500A" w:rsidR="005F5B79" w:rsidRPr="004D2956" w:rsidRDefault="00AB0DC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060D7E69" w14:textId="47AEB01C" w:rsidR="005F5B79" w:rsidRPr="004D2956" w:rsidRDefault="00AB0DC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</w:tr>
          </w:tbl>
          <w:p w14:paraId="6520CB7A" w14:textId="77777777" w:rsidR="005F5B79" w:rsidRDefault="005F5B79" w:rsidP="000A7C6B"/>
        </w:tc>
      </w:tr>
      <w:tr w:rsidR="005F5B79" w14:paraId="61B6BD5E" w14:textId="77777777" w:rsidTr="00EA47EE">
        <w:trPr>
          <w:trHeight w:val="41"/>
        </w:trPr>
        <w:tc>
          <w:tcPr>
            <w:tcW w:w="11304" w:type="dxa"/>
            <w:tcBorders>
              <w:top w:val="nil"/>
              <w:left w:val="nil"/>
              <w:bottom w:val="nil"/>
              <w:right w:val="nil"/>
            </w:tcBorders>
          </w:tcPr>
          <w:p w14:paraId="271247CD" w14:textId="07F97272" w:rsidR="00C6072D" w:rsidRPr="000B04D4" w:rsidRDefault="00AB0DCD" w:rsidP="00C6072D">
            <w:pPr>
              <w:pStyle w:val="Heading2"/>
            </w:pPr>
            <w:bookmarkStart w:id="7" w:name="_Toc243733151"/>
            <w:bookmarkStart w:id="8" w:name="_Toc245020119"/>
            <w:bookmarkStart w:id="9" w:name="_Toc245020151"/>
            <w:r>
              <w:t>Free body forces</w:t>
            </w:r>
          </w:p>
          <w:tbl>
            <w:tblPr>
              <w:tblStyle w:val="LightGrid-Accent11"/>
              <w:tblW w:w="4995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86"/>
              <w:gridCol w:w="1785"/>
              <w:gridCol w:w="1785"/>
              <w:gridCol w:w="1785"/>
              <w:gridCol w:w="1785"/>
              <w:gridCol w:w="2105"/>
            </w:tblGrid>
            <w:tr w:rsidR="00C6072D" w14:paraId="1443A6D1" w14:textId="77777777" w:rsidTr="00671DA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03593F1F" w14:textId="5CEB6D05" w:rsidR="00C6072D" w:rsidRDefault="00AB0DCD" w:rsidP="00C6072D">
                  <w:r>
                    <w:t>Selection set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11D72BDB" w14:textId="55655288" w:rsidR="00C6072D" w:rsidRDefault="00AB0DCD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06BA2EC1" w14:textId="1B80C7F6" w:rsidR="00C6072D" w:rsidRDefault="00AB0DCD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2FA04C73" w14:textId="75187E73" w:rsidR="00C6072D" w:rsidRDefault="00AB0DCD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33A1A34E" w14:textId="0D9D64EA" w:rsidR="00C6072D" w:rsidRDefault="00AB0DCD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5B02C4C5" w14:textId="7339CB2E" w:rsidR="00C6072D" w:rsidRDefault="00AB0DCD" w:rsidP="00C6072D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C6072D" w14:paraId="1F587E46" w14:textId="77777777" w:rsidTr="00671DA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02634CF6" w14:textId="4EC25259" w:rsidR="00C6072D" w:rsidRPr="004D2956" w:rsidRDefault="00AB0DCD" w:rsidP="00C6072D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368C3336" w14:textId="2B1BFEA7" w:rsidR="00C6072D" w:rsidRPr="004D2956" w:rsidRDefault="00AB0DCD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3B958127" w14:textId="3683FC10" w:rsidR="00C6072D" w:rsidRPr="004D2956" w:rsidRDefault="00AB0DCD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0.000164579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71887A2D" w14:textId="47B7FE03" w:rsidR="00C6072D" w:rsidRPr="004D2956" w:rsidRDefault="00AB0DCD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0.000279006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1BC3F55B" w14:textId="6A352DC3" w:rsidR="00C6072D" w:rsidRPr="004D2956" w:rsidRDefault="00AB0DCD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4.17233e-05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47A851D7" w14:textId="0B348F9C" w:rsidR="00C6072D" w:rsidRPr="004D2956" w:rsidRDefault="00AB0DCD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0.000326606</w:t>
                  </w:r>
                </w:p>
              </w:tc>
            </w:tr>
          </w:tbl>
          <w:p w14:paraId="20F0FCC1" w14:textId="2038E93C" w:rsidR="00C6072D" w:rsidRPr="000B04D4" w:rsidRDefault="00AB0DCD" w:rsidP="00C6072D">
            <w:pPr>
              <w:pStyle w:val="Heading2"/>
            </w:pPr>
            <w:r>
              <w:t>Free body moments</w:t>
            </w:r>
          </w:p>
          <w:tbl>
            <w:tblPr>
              <w:tblStyle w:val="LightGrid-Accent11"/>
              <w:tblW w:w="4998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91"/>
              <w:gridCol w:w="1766"/>
              <w:gridCol w:w="1779"/>
              <w:gridCol w:w="1779"/>
              <w:gridCol w:w="1779"/>
              <w:gridCol w:w="2144"/>
            </w:tblGrid>
            <w:tr w:rsidR="00C6072D" w14:paraId="6B4556D8" w14:textId="77777777" w:rsidTr="00671DA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581D29DD" w14:textId="5243097B" w:rsidR="00C6072D" w:rsidRDefault="00AB0DCD" w:rsidP="005C6EA8">
                  <w:r>
                    <w:t>Selection set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71DBF480" w14:textId="0A80762F" w:rsidR="00C6072D" w:rsidRDefault="00AB0DCD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1E3FBDF3" w14:textId="1C85C513" w:rsidR="00C6072D" w:rsidRDefault="00AB0DCD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0E66D90A" w14:textId="6B8395CF" w:rsidR="00C6072D" w:rsidRDefault="00AB0DCD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1AA10C3B" w14:textId="2A27EF59" w:rsidR="00C6072D" w:rsidRDefault="00AB0DCD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2F5F04BB" w14:textId="56081DB3" w:rsidR="00C6072D" w:rsidRDefault="00AB0DCD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C6072D" w14:paraId="60A99C4B" w14:textId="77777777" w:rsidTr="00671DA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5E217F4C" w14:textId="70CF8CC5" w:rsidR="00C6072D" w:rsidRPr="004D2956" w:rsidRDefault="00AB0DCD" w:rsidP="00C6072D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461D76ED" w14:textId="7D428D30" w:rsidR="00C6072D" w:rsidRPr="004D2956" w:rsidRDefault="00AB0DCD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proofErr w:type="spellStart"/>
                  <w:r>
                    <w:rPr>
                      <w:sz w:val="20"/>
                      <w:szCs w:val="20"/>
                    </w:rPr>
                    <w:t>N.m</w:t>
                  </w:r>
                  <w:proofErr w:type="spellEnd"/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736846A6" w14:textId="52E618BB" w:rsidR="00C6072D" w:rsidRPr="004D2956" w:rsidRDefault="00AB0DCD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026B455F" w14:textId="321729ED" w:rsidR="00C6072D" w:rsidRPr="004D2956" w:rsidRDefault="00AB0DCD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850F2C0" w14:textId="591600EC" w:rsidR="00C6072D" w:rsidRPr="004D2956" w:rsidRDefault="00AB0DCD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047D9429" w14:textId="10684561" w:rsidR="00C6072D" w:rsidRPr="004D2956" w:rsidRDefault="00AB0DCD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1e-33</w:t>
                  </w:r>
                </w:p>
              </w:tc>
            </w:tr>
          </w:tbl>
          <w:p w14:paraId="08633A0D" w14:textId="0AFA92EA" w:rsidR="005F5B79" w:rsidRDefault="005F5B79" w:rsidP="000A7C6B"/>
        </w:tc>
      </w:tr>
      <w:bookmarkEnd w:id="7"/>
      <w:bookmarkEnd w:id="8"/>
      <w:bookmarkEnd w:id="9"/>
    </w:tbl>
    <w:p w14:paraId="3085BD0A" w14:textId="77777777" w:rsidR="00EC2432" w:rsidRDefault="00EC2432" w:rsidP="0094009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0"/>
      </w:tblGrid>
      <w:tr w:rsidR="00EC2432" w14:paraId="604291E6" w14:textId="77777777" w:rsidTr="00A8563F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15B1EC12" w14:textId="1AF8F52A" w:rsidR="00EC2432" w:rsidRDefault="00AB0DCD" w:rsidP="000A7C6B">
            <w:pPr>
              <w:pStyle w:val="Heading1"/>
            </w:pPr>
            <w:bookmarkStart w:id="10" w:name="_Toc155023334"/>
            <w:bookmarkStart w:id="11" w:name="_Toc243733152"/>
            <w:bookmarkStart w:id="12" w:name="_Toc245020120"/>
            <w:bookmarkStart w:id="13" w:name="_Toc245020152"/>
            <w:r>
              <w:lastRenderedPageBreak/>
              <w:t>Study Results</w:t>
            </w:r>
            <w:bookmarkEnd w:id="10"/>
          </w:p>
          <w:p w14:paraId="05B8330B" w14:textId="77777777" w:rsidR="00EC2432" w:rsidRDefault="00EC2432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288"/>
              <w:gridCol w:w="2831"/>
              <w:gridCol w:w="2720"/>
              <w:gridCol w:w="2699"/>
            </w:tblGrid>
            <w:tr w:rsidR="00AB0DCD" w14:paraId="010D7F3B" w14:textId="77777777" w:rsidTr="00ED543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E6DBFB6" w14:textId="287449D6" w:rsidR="00AB0DCD" w:rsidRDefault="00AB0DCD" w:rsidP="00AB0DCD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360A785" w14:textId="3940F909" w:rsidR="00AB0DCD" w:rsidRDefault="00AB0DCD" w:rsidP="00AB0DCD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E0783A4" w14:textId="3BC40171" w:rsidR="00AB0DCD" w:rsidRDefault="00AB0DCD" w:rsidP="00AB0DCD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4151FAC0" w14:textId="40E81249" w:rsidR="00AB0DCD" w:rsidRDefault="00AB0DCD" w:rsidP="00AB0DCD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AB0DCD" w14:paraId="7F30AFD2" w14:textId="77777777" w:rsidTr="00ED543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7DD6A7FD" w14:textId="3404818D" w:rsidR="00AB0DCD" w:rsidRPr="004D2956" w:rsidRDefault="00AB0DCD" w:rsidP="00AB0DCD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Stress1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2EF77F89" w14:textId="6B9ACD8B" w:rsidR="00AB0DCD" w:rsidRPr="004D2956" w:rsidRDefault="00AB0DCD" w:rsidP="00AB0DC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VON: von Mises Stress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6569C24B" w14:textId="77777777" w:rsidR="00AB0DCD" w:rsidRDefault="00AB0DCD" w:rsidP="00AB0DC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3.396e+04N/m^2</w:t>
                  </w:r>
                </w:p>
                <w:p w14:paraId="67E47C11" w14:textId="254FA76A" w:rsidR="00AB0DCD" w:rsidRPr="004D2956" w:rsidRDefault="00AB0DCD" w:rsidP="00AB0DC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23258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2E0B9D88" w14:textId="77777777" w:rsidR="00AB0DCD" w:rsidRDefault="00AB0DCD" w:rsidP="00AB0DC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3.438e+07N/m^2</w:t>
                  </w:r>
                </w:p>
                <w:p w14:paraId="43787516" w14:textId="0EA72F92" w:rsidR="00AB0DCD" w:rsidRPr="004D2956" w:rsidRDefault="00AB0DCD" w:rsidP="00AB0DC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22623</w:t>
                  </w:r>
                </w:p>
              </w:tc>
            </w:tr>
            <w:tr w:rsidR="00AB0DCD" w14:paraId="5DD13DD5" w14:textId="77777777" w:rsidTr="00ED5439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09D5FB89" w14:textId="726950DD" w:rsidR="00AB0DCD" w:rsidRDefault="00AB0DCD" w:rsidP="00AB0DCD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4D502D4A" wp14:editId="639832B0">
                        <wp:extent cx="6858000" cy="3964940"/>
                        <wp:effectExtent l="0" t="0" r="0" b="0"/>
                        <wp:docPr id="786942458" name="Picture 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86942458" name=""/>
                                <pic:cNvPicPr/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39649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11F6E24" w14:textId="28F05377" w:rsidR="00AB0DCD" w:rsidRPr="004D2956" w:rsidRDefault="00AB0DCD" w:rsidP="00AB0DC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Sheet v1[1].step-Static 2-Stress-Stress1</w:t>
                  </w:r>
                </w:p>
              </w:tc>
            </w:tr>
          </w:tbl>
          <w:p w14:paraId="237E70CC" w14:textId="77777777" w:rsidR="00AB0DCD" w:rsidRDefault="00AB0DCD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700"/>
              <w:gridCol w:w="3235"/>
              <w:gridCol w:w="2499"/>
              <w:gridCol w:w="2104"/>
            </w:tblGrid>
            <w:tr w:rsidR="00AB0DCD" w14:paraId="55CB08E7" w14:textId="77777777" w:rsidTr="00ED543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9C8FB63" w14:textId="00C2D240" w:rsidR="00AB0DCD" w:rsidRDefault="00AB0DCD" w:rsidP="00AB0DCD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E60EBD8" w14:textId="5F04A0CF" w:rsidR="00AB0DCD" w:rsidRDefault="00AB0DCD" w:rsidP="00AB0DCD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7448002" w14:textId="63A8BF7B" w:rsidR="00AB0DCD" w:rsidRDefault="00AB0DCD" w:rsidP="00AB0DCD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59EF8B97" w14:textId="73AB7770" w:rsidR="00AB0DCD" w:rsidRDefault="00AB0DCD" w:rsidP="00AB0DCD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AB0DCD" w14:paraId="2BB6E4CD" w14:textId="77777777" w:rsidTr="00ED543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69217915" w14:textId="11547D34" w:rsidR="00AB0DCD" w:rsidRPr="004D2956" w:rsidRDefault="00AB0DCD" w:rsidP="00AB0DCD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Displacement1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442EFB70" w14:textId="3B21EFD9" w:rsidR="00AB0DCD" w:rsidRPr="004D2956" w:rsidRDefault="00AB0DCD" w:rsidP="00AB0DC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URES:   Resultant Displacement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5964C7D1" w14:textId="77777777" w:rsidR="00AB0DCD" w:rsidRDefault="00AB0DCD" w:rsidP="00AB0DC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0.000e+00mm</w:t>
                  </w:r>
                </w:p>
                <w:p w14:paraId="5970C53D" w14:textId="0A528228" w:rsidR="00AB0DCD" w:rsidRPr="004D2956" w:rsidRDefault="00AB0DCD" w:rsidP="00AB0DC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2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7F6E4C3F" w14:textId="77777777" w:rsidR="00AB0DCD" w:rsidRDefault="00AB0DCD" w:rsidP="00AB0DC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1.009e-01mm</w:t>
                  </w:r>
                </w:p>
                <w:p w14:paraId="564B8EEC" w14:textId="457000CD" w:rsidR="00AB0DCD" w:rsidRPr="004D2956" w:rsidRDefault="00AB0DCD" w:rsidP="00AB0DC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31579</w:t>
                  </w:r>
                </w:p>
              </w:tc>
            </w:tr>
            <w:tr w:rsidR="00AB0DCD" w14:paraId="53EC3654" w14:textId="77777777" w:rsidTr="00ED5439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227469FC" w14:textId="6AEF7DD5" w:rsidR="00AB0DCD" w:rsidRDefault="00AB0DCD" w:rsidP="00AB0DCD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noProof/>
                    </w:rPr>
                    <w:lastRenderedPageBreak/>
                    <w:drawing>
                      <wp:inline distT="0" distB="0" distL="0" distR="0" wp14:anchorId="00BB56E8" wp14:editId="2983E015">
                        <wp:extent cx="6858000" cy="3964940"/>
                        <wp:effectExtent l="0" t="0" r="0" b="0"/>
                        <wp:docPr id="909190978" name="Picture 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09190978" name=""/>
                                <pic:cNvPicPr/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39649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712B665" w14:textId="6008F600" w:rsidR="00AB0DCD" w:rsidRPr="004D2956" w:rsidRDefault="00AB0DCD" w:rsidP="00AB0DC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Sheet v1[1].step-Static 2-Displacement-Displacement1</w:t>
                  </w:r>
                </w:p>
              </w:tc>
            </w:tr>
          </w:tbl>
          <w:p w14:paraId="483E911E" w14:textId="77777777" w:rsidR="00AB0DCD" w:rsidRDefault="00AB0DCD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442"/>
              <w:gridCol w:w="3320"/>
              <w:gridCol w:w="2399"/>
              <w:gridCol w:w="2377"/>
            </w:tblGrid>
            <w:tr w:rsidR="00AB0DCD" w14:paraId="45386831" w14:textId="77777777" w:rsidTr="00ED543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B305893" w14:textId="666A1CA1" w:rsidR="00AB0DCD" w:rsidRDefault="00AB0DCD" w:rsidP="00AB0DCD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48C2C0F7" w14:textId="19E50794" w:rsidR="00AB0DCD" w:rsidRDefault="00AB0DCD" w:rsidP="00AB0DCD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2719B18" w14:textId="47480227" w:rsidR="00AB0DCD" w:rsidRDefault="00AB0DCD" w:rsidP="00AB0DCD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0B57DFFB" w14:textId="57C5C033" w:rsidR="00AB0DCD" w:rsidRDefault="00AB0DCD" w:rsidP="00AB0DCD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AB0DCD" w14:paraId="134320D4" w14:textId="77777777" w:rsidTr="00ED543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2001E8A2" w14:textId="27F08F0B" w:rsidR="00AB0DCD" w:rsidRPr="004D2956" w:rsidRDefault="00AB0DCD" w:rsidP="00AB0DCD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Strain1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0446579C" w14:textId="396B73B2" w:rsidR="00AB0DCD" w:rsidRPr="004D2956" w:rsidRDefault="00AB0DCD" w:rsidP="00AB0DC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ESTRN: Equivalent Strain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2D192430" w14:textId="77777777" w:rsidR="00AB0DCD" w:rsidRDefault="00AB0DCD" w:rsidP="00AB0DC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1.934e-07</w:t>
                  </w:r>
                </w:p>
                <w:p w14:paraId="199BBD76" w14:textId="388E10D1" w:rsidR="00AB0DCD" w:rsidRPr="004D2956" w:rsidRDefault="00AB0DCD" w:rsidP="00AB0DC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Element: 15964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185FD8DB" w14:textId="77777777" w:rsidR="00AB0DCD" w:rsidRDefault="00AB0DCD" w:rsidP="00AB0DC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1.051e-04</w:t>
                  </w:r>
                </w:p>
                <w:p w14:paraId="06C01DC7" w14:textId="300F0A73" w:rsidR="00AB0DCD" w:rsidRPr="004D2956" w:rsidRDefault="00AB0DCD" w:rsidP="00AB0DC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Element: 15772</w:t>
                  </w:r>
                </w:p>
              </w:tc>
            </w:tr>
            <w:tr w:rsidR="00AB0DCD" w14:paraId="1D3CEE51" w14:textId="77777777" w:rsidTr="00ED5439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114F2E13" w14:textId="44EE4912" w:rsidR="00AB0DCD" w:rsidRDefault="00AB0DCD" w:rsidP="00AB0DCD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noProof/>
                    </w:rPr>
                    <w:lastRenderedPageBreak/>
                    <w:drawing>
                      <wp:inline distT="0" distB="0" distL="0" distR="0" wp14:anchorId="0476191A" wp14:editId="5CB69F61">
                        <wp:extent cx="6858000" cy="3964940"/>
                        <wp:effectExtent l="0" t="0" r="0" b="0"/>
                        <wp:docPr id="1721824866" name="Picture 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21824866" name=""/>
                                <pic:cNvPicPr/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39649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5A74634" w14:textId="4580332B" w:rsidR="00AB0DCD" w:rsidRPr="004D2956" w:rsidRDefault="00AB0DCD" w:rsidP="00AB0DC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Sheet v1[1].step-Static 2-Strain-Strain1</w:t>
                  </w:r>
                </w:p>
              </w:tc>
            </w:tr>
          </w:tbl>
          <w:p w14:paraId="4D4F3F17" w14:textId="77777777" w:rsidR="00AB0DCD" w:rsidRPr="000B04D4" w:rsidRDefault="00AB0DCD" w:rsidP="000A7C6B"/>
          <w:bookmarkEnd w:id="11"/>
          <w:bookmarkEnd w:id="12"/>
          <w:bookmarkEnd w:id="13"/>
          <w:p w14:paraId="4C22707F" w14:textId="4470AE02" w:rsidR="00EC2432" w:rsidRDefault="00EC2432" w:rsidP="000A7C6B"/>
        </w:tc>
      </w:tr>
    </w:tbl>
    <w:p w14:paraId="6827395F" w14:textId="1F59D0EC" w:rsidR="00AC3438" w:rsidRPr="00AC3438" w:rsidRDefault="00AC3438" w:rsidP="00FE0924"/>
    <w:sectPr w:rsidR="00AC3438" w:rsidRPr="00AC3438" w:rsidSect="00AB0DCD">
      <w:footerReference w:type="default" r:id="rId15"/>
      <w:footerReference w:type="first" r:id="rId16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6BF08F" w14:textId="77777777" w:rsidR="008874FB" w:rsidRDefault="008874FB" w:rsidP="00F25CD7">
      <w:pPr>
        <w:spacing w:after="0" w:line="240" w:lineRule="auto"/>
      </w:pPr>
      <w:r>
        <w:separator/>
      </w:r>
    </w:p>
  </w:endnote>
  <w:endnote w:type="continuationSeparator" w:id="0">
    <w:p w14:paraId="73CA8A09" w14:textId="77777777" w:rsidR="008874FB" w:rsidRDefault="008874FB" w:rsidP="00F25C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single" w:sz="36" w:space="0" w:color="A6A6A6" w:themeColor="background1" w:themeShade="A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73"/>
      <w:gridCol w:w="3890"/>
      <w:gridCol w:w="4491"/>
      <w:gridCol w:w="546"/>
    </w:tblGrid>
    <w:tr w:rsidR="00FD315C" w14:paraId="32CDCBBA" w14:textId="77777777" w:rsidTr="003E1AE9">
      <w:tc>
        <w:tcPr>
          <w:tcW w:w="867" w:type="pct"/>
        </w:tcPr>
        <w:p w14:paraId="1D46402B" w14:textId="77777777" w:rsidR="00FD315C" w:rsidRDefault="00FD315C" w:rsidP="00E217C8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noProof/>
            </w:rPr>
            <w:drawing>
              <wp:inline distT="0" distB="0" distL="0" distR="0" wp14:anchorId="0519FAB3" wp14:editId="50B34672">
                <wp:extent cx="1019175" cy="552772"/>
                <wp:effectExtent l="0" t="0" r="0" b="0"/>
                <wp:docPr id="2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5527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01" w:type="pct"/>
          <w:vAlign w:val="bottom"/>
        </w:tcPr>
        <w:p w14:paraId="2B187655" w14:textId="2D2FDEA7" w:rsidR="00FD315C" w:rsidRDefault="00AB0DCD" w:rsidP="00E217C8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Analyzed with SOLIDWORKS Simulation</w:t>
          </w:r>
        </w:p>
      </w:tc>
      <w:tc>
        <w:tcPr>
          <w:tcW w:w="2079" w:type="pct"/>
          <w:vAlign w:val="bottom"/>
        </w:tcPr>
        <w:p w14:paraId="64806402" w14:textId="087053FE" w:rsidR="00FD315C" w:rsidRDefault="00AB0DCD" w:rsidP="00E217C8">
          <w:pPr>
            <w:jc w:val="right"/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Simulation of Sheet v1[1</w:t>
          </w:r>
          <w:proofErr w:type="gramStart"/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].step</w:t>
          </w:r>
          <w:proofErr w:type="gramEnd"/>
        </w:p>
      </w:tc>
      <w:tc>
        <w:tcPr>
          <w:tcW w:w="0" w:type="auto"/>
          <w:vAlign w:val="bottom"/>
        </w:tcPr>
        <w:p w14:paraId="2C89855B" w14:textId="77777777" w:rsidR="00FD315C" w:rsidRDefault="00FD315C" w:rsidP="00E217C8">
          <w:pPr>
            <w:jc w:val="right"/>
            <w:rPr>
              <w:rFonts w:asciiTheme="majorHAnsi" w:hAnsiTheme="majorHAnsi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9E62B6">
            <w:rPr>
              <w:noProof/>
            </w:rPr>
            <w:t>16</w:t>
          </w:r>
          <w:r>
            <w:rPr>
              <w:noProof/>
            </w:rPr>
            <w:fldChar w:fldCharType="end"/>
          </w:r>
        </w:p>
      </w:tc>
    </w:tr>
  </w:tbl>
  <w:p w14:paraId="1C0D65FB" w14:textId="77777777" w:rsidR="00FD315C" w:rsidRPr="00BF0BC4" w:rsidRDefault="00FD315C" w:rsidP="00BF0B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998" w:type="dxa"/>
      <w:tblBorders>
        <w:top w:val="single" w:sz="36" w:space="0" w:color="A6A6A6" w:themeColor="background1" w:themeShade="A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908"/>
      <w:gridCol w:w="3960"/>
      <w:gridCol w:w="4770"/>
      <w:gridCol w:w="360"/>
    </w:tblGrid>
    <w:tr w:rsidR="00FD315C" w14:paraId="1C223DEE" w14:textId="77777777" w:rsidTr="00BF0BC4">
      <w:tc>
        <w:tcPr>
          <w:tcW w:w="1908" w:type="dxa"/>
        </w:tcPr>
        <w:p w14:paraId="1FA8A149" w14:textId="77777777" w:rsidR="00FD315C" w:rsidRDefault="00FD315C" w:rsidP="009C008A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noProof/>
            </w:rPr>
            <w:drawing>
              <wp:inline distT="0" distB="0" distL="0" distR="0" wp14:anchorId="08A25DB5" wp14:editId="57F19782">
                <wp:extent cx="1019175" cy="552772"/>
                <wp:effectExtent l="0" t="0" r="0" b="0"/>
                <wp:docPr id="1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5527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0" w:type="dxa"/>
          <w:vAlign w:val="bottom"/>
        </w:tcPr>
        <w:p w14:paraId="234022F2" w14:textId="02878DFD" w:rsidR="00FD315C" w:rsidRDefault="00AB0DCD" w:rsidP="00BF0BC4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Analyzed with SOLIDWORKS Simulation</w:t>
          </w:r>
          <w:r w:rsidR="00FD315C">
            <w:rPr>
              <w:rFonts w:asciiTheme="majorHAnsi" w:hAnsiTheme="majorHAnsi"/>
            </w:rPr>
            <w:ptab w:relativeTo="margin" w:alignment="right" w:leader="none"/>
          </w:r>
        </w:p>
      </w:tc>
      <w:tc>
        <w:tcPr>
          <w:tcW w:w="4770" w:type="dxa"/>
          <w:vAlign w:val="bottom"/>
        </w:tcPr>
        <w:p w14:paraId="6E8964F2" w14:textId="41988E0C" w:rsidR="00FD315C" w:rsidRDefault="00AB0DCD" w:rsidP="00BF0BC4">
          <w:pPr>
            <w:jc w:val="right"/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Simulation of Sheet v1[1</w:t>
          </w:r>
          <w:proofErr w:type="gramStart"/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].step</w:t>
          </w:r>
          <w:proofErr w:type="gramEnd"/>
        </w:p>
      </w:tc>
      <w:tc>
        <w:tcPr>
          <w:tcW w:w="360" w:type="dxa"/>
          <w:vAlign w:val="bottom"/>
        </w:tcPr>
        <w:p w14:paraId="27F2793F" w14:textId="77777777" w:rsidR="00FD315C" w:rsidRDefault="00FD315C" w:rsidP="00BF0BC4">
          <w:pPr>
            <w:jc w:val="right"/>
            <w:rPr>
              <w:rFonts w:asciiTheme="majorHAnsi" w:hAnsiTheme="majorHAnsi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9E62B6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</w:tc>
    </w:tr>
  </w:tbl>
  <w:p w14:paraId="68AE9758" w14:textId="77777777" w:rsidR="00FD315C" w:rsidRPr="00F25CD7" w:rsidRDefault="00FD315C" w:rsidP="00BF0BC4">
    <w:pPr>
      <w:rPr>
        <w:rFonts w:asciiTheme="majorHAnsi" w:hAnsiTheme="maj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8695DB" w14:textId="77777777" w:rsidR="008874FB" w:rsidRDefault="008874FB" w:rsidP="00F25CD7">
      <w:pPr>
        <w:spacing w:after="0" w:line="240" w:lineRule="auto"/>
      </w:pPr>
      <w:r>
        <w:separator/>
      </w:r>
    </w:p>
  </w:footnote>
  <w:footnote w:type="continuationSeparator" w:id="0">
    <w:p w14:paraId="079C5AF1" w14:textId="77777777" w:rsidR="008874FB" w:rsidRDefault="008874FB" w:rsidP="00F25CD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DCD"/>
    <w:rsid w:val="0000137B"/>
    <w:rsid w:val="00010297"/>
    <w:rsid w:val="00011FAA"/>
    <w:rsid w:val="00012697"/>
    <w:rsid w:val="00013AE1"/>
    <w:rsid w:val="0001738E"/>
    <w:rsid w:val="00021779"/>
    <w:rsid w:val="000254A3"/>
    <w:rsid w:val="0003263E"/>
    <w:rsid w:val="00041F86"/>
    <w:rsid w:val="00042C9D"/>
    <w:rsid w:val="00043D14"/>
    <w:rsid w:val="00045416"/>
    <w:rsid w:val="0004566C"/>
    <w:rsid w:val="00045D8E"/>
    <w:rsid w:val="00046E69"/>
    <w:rsid w:val="000472D5"/>
    <w:rsid w:val="00051A69"/>
    <w:rsid w:val="0006117A"/>
    <w:rsid w:val="00062A77"/>
    <w:rsid w:val="000657DF"/>
    <w:rsid w:val="00067CD2"/>
    <w:rsid w:val="000748C7"/>
    <w:rsid w:val="00076F1F"/>
    <w:rsid w:val="00077EA0"/>
    <w:rsid w:val="00093E17"/>
    <w:rsid w:val="00094C86"/>
    <w:rsid w:val="0009692D"/>
    <w:rsid w:val="000A26FE"/>
    <w:rsid w:val="000A7C6B"/>
    <w:rsid w:val="000B04D4"/>
    <w:rsid w:val="000B1222"/>
    <w:rsid w:val="000B1701"/>
    <w:rsid w:val="000B48EF"/>
    <w:rsid w:val="000B7D77"/>
    <w:rsid w:val="000C057D"/>
    <w:rsid w:val="000C327C"/>
    <w:rsid w:val="000C77EC"/>
    <w:rsid w:val="000D3430"/>
    <w:rsid w:val="000E0C9C"/>
    <w:rsid w:val="000E43FF"/>
    <w:rsid w:val="000E4BB1"/>
    <w:rsid w:val="000F054F"/>
    <w:rsid w:val="000F1CCF"/>
    <w:rsid w:val="000F2729"/>
    <w:rsid w:val="000F2E35"/>
    <w:rsid w:val="000F644C"/>
    <w:rsid w:val="001041F1"/>
    <w:rsid w:val="00104BD8"/>
    <w:rsid w:val="00104F82"/>
    <w:rsid w:val="001107DF"/>
    <w:rsid w:val="00110F5A"/>
    <w:rsid w:val="00112287"/>
    <w:rsid w:val="00114A59"/>
    <w:rsid w:val="0012453F"/>
    <w:rsid w:val="001266A9"/>
    <w:rsid w:val="00126B03"/>
    <w:rsid w:val="0013130B"/>
    <w:rsid w:val="00131991"/>
    <w:rsid w:val="00132707"/>
    <w:rsid w:val="00133C1E"/>
    <w:rsid w:val="0014589D"/>
    <w:rsid w:val="00145AEE"/>
    <w:rsid w:val="00145DDC"/>
    <w:rsid w:val="00154A1A"/>
    <w:rsid w:val="00156984"/>
    <w:rsid w:val="00157547"/>
    <w:rsid w:val="0016118C"/>
    <w:rsid w:val="0016795E"/>
    <w:rsid w:val="0017091B"/>
    <w:rsid w:val="001727D3"/>
    <w:rsid w:val="00172CE4"/>
    <w:rsid w:val="00175029"/>
    <w:rsid w:val="00182DE5"/>
    <w:rsid w:val="001B7F7E"/>
    <w:rsid w:val="001C09CA"/>
    <w:rsid w:val="001C1394"/>
    <w:rsid w:val="001C2C27"/>
    <w:rsid w:val="001C6175"/>
    <w:rsid w:val="001C68C3"/>
    <w:rsid w:val="001D191C"/>
    <w:rsid w:val="001D2470"/>
    <w:rsid w:val="001D33E3"/>
    <w:rsid w:val="001D44E0"/>
    <w:rsid w:val="001D4E39"/>
    <w:rsid w:val="001D4EB4"/>
    <w:rsid w:val="001E02C4"/>
    <w:rsid w:val="001E6BF0"/>
    <w:rsid w:val="00211C62"/>
    <w:rsid w:val="00213D4E"/>
    <w:rsid w:val="00221495"/>
    <w:rsid w:val="00224B64"/>
    <w:rsid w:val="00224CED"/>
    <w:rsid w:val="00233069"/>
    <w:rsid w:val="002338C7"/>
    <w:rsid w:val="00233BA9"/>
    <w:rsid w:val="0023407B"/>
    <w:rsid w:val="00235AEA"/>
    <w:rsid w:val="0024514E"/>
    <w:rsid w:val="00250E47"/>
    <w:rsid w:val="002513DE"/>
    <w:rsid w:val="0025260F"/>
    <w:rsid w:val="00254A3E"/>
    <w:rsid w:val="0025637B"/>
    <w:rsid w:val="00256EDD"/>
    <w:rsid w:val="00261F85"/>
    <w:rsid w:val="0026639C"/>
    <w:rsid w:val="002702DA"/>
    <w:rsid w:val="00270D1B"/>
    <w:rsid w:val="00274A00"/>
    <w:rsid w:val="002819B4"/>
    <w:rsid w:val="0028256C"/>
    <w:rsid w:val="00284A85"/>
    <w:rsid w:val="00285FA1"/>
    <w:rsid w:val="00290760"/>
    <w:rsid w:val="00296338"/>
    <w:rsid w:val="002A16AE"/>
    <w:rsid w:val="002A2E51"/>
    <w:rsid w:val="002A2E6D"/>
    <w:rsid w:val="002A57F3"/>
    <w:rsid w:val="002A743A"/>
    <w:rsid w:val="002B09F9"/>
    <w:rsid w:val="002B4DE8"/>
    <w:rsid w:val="002B70DE"/>
    <w:rsid w:val="002C3768"/>
    <w:rsid w:val="002C4B8E"/>
    <w:rsid w:val="002C53F9"/>
    <w:rsid w:val="002C6D8B"/>
    <w:rsid w:val="002D055F"/>
    <w:rsid w:val="002D23A5"/>
    <w:rsid w:val="002D486C"/>
    <w:rsid w:val="002E61D4"/>
    <w:rsid w:val="002F5299"/>
    <w:rsid w:val="00302F75"/>
    <w:rsid w:val="00306332"/>
    <w:rsid w:val="0031193C"/>
    <w:rsid w:val="00311B03"/>
    <w:rsid w:val="00320DF7"/>
    <w:rsid w:val="00327761"/>
    <w:rsid w:val="003319D9"/>
    <w:rsid w:val="00336854"/>
    <w:rsid w:val="00343025"/>
    <w:rsid w:val="003503B2"/>
    <w:rsid w:val="00356521"/>
    <w:rsid w:val="00361FBD"/>
    <w:rsid w:val="003626AA"/>
    <w:rsid w:val="00363576"/>
    <w:rsid w:val="00366154"/>
    <w:rsid w:val="003716AE"/>
    <w:rsid w:val="00371880"/>
    <w:rsid w:val="00371DE1"/>
    <w:rsid w:val="00375C14"/>
    <w:rsid w:val="00375FC8"/>
    <w:rsid w:val="00384B4F"/>
    <w:rsid w:val="00385A54"/>
    <w:rsid w:val="00394767"/>
    <w:rsid w:val="003954C1"/>
    <w:rsid w:val="0039554D"/>
    <w:rsid w:val="003968C9"/>
    <w:rsid w:val="003A6C5E"/>
    <w:rsid w:val="003B07C8"/>
    <w:rsid w:val="003B353A"/>
    <w:rsid w:val="003B631F"/>
    <w:rsid w:val="003C3DDE"/>
    <w:rsid w:val="003C7A68"/>
    <w:rsid w:val="003D1F2A"/>
    <w:rsid w:val="003D5A04"/>
    <w:rsid w:val="003E0E80"/>
    <w:rsid w:val="003E1AE9"/>
    <w:rsid w:val="003E3D72"/>
    <w:rsid w:val="003E6C57"/>
    <w:rsid w:val="003E7CD5"/>
    <w:rsid w:val="003F154A"/>
    <w:rsid w:val="003F2268"/>
    <w:rsid w:val="003F4B2F"/>
    <w:rsid w:val="003F502F"/>
    <w:rsid w:val="003F716F"/>
    <w:rsid w:val="0040100F"/>
    <w:rsid w:val="00402D16"/>
    <w:rsid w:val="00404B17"/>
    <w:rsid w:val="0041130B"/>
    <w:rsid w:val="004131D6"/>
    <w:rsid w:val="00415831"/>
    <w:rsid w:val="004206E2"/>
    <w:rsid w:val="004307A5"/>
    <w:rsid w:val="004309A9"/>
    <w:rsid w:val="00432595"/>
    <w:rsid w:val="00434EED"/>
    <w:rsid w:val="00437DF6"/>
    <w:rsid w:val="00443A06"/>
    <w:rsid w:val="0044448A"/>
    <w:rsid w:val="00445FB0"/>
    <w:rsid w:val="00451E89"/>
    <w:rsid w:val="00452CBC"/>
    <w:rsid w:val="00456659"/>
    <w:rsid w:val="00461831"/>
    <w:rsid w:val="0046309C"/>
    <w:rsid w:val="00464E05"/>
    <w:rsid w:val="0046503E"/>
    <w:rsid w:val="004654B1"/>
    <w:rsid w:val="0046584B"/>
    <w:rsid w:val="00467971"/>
    <w:rsid w:val="004766D3"/>
    <w:rsid w:val="00480711"/>
    <w:rsid w:val="00481BC3"/>
    <w:rsid w:val="00483B0D"/>
    <w:rsid w:val="004850B3"/>
    <w:rsid w:val="00485382"/>
    <w:rsid w:val="0048560F"/>
    <w:rsid w:val="00486931"/>
    <w:rsid w:val="004914FD"/>
    <w:rsid w:val="0049670D"/>
    <w:rsid w:val="00496A50"/>
    <w:rsid w:val="004973B2"/>
    <w:rsid w:val="004A0724"/>
    <w:rsid w:val="004A39A0"/>
    <w:rsid w:val="004A4C42"/>
    <w:rsid w:val="004A4EC3"/>
    <w:rsid w:val="004B1153"/>
    <w:rsid w:val="004B3022"/>
    <w:rsid w:val="004B533C"/>
    <w:rsid w:val="004C2BA6"/>
    <w:rsid w:val="004C56AF"/>
    <w:rsid w:val="004C6C52"/>
    <w:rsid w:val="004D2956"/>
    <w:rsid w:val="004D4548"/>
    <w:rsid w:val="004D69F9"/>
    <w:rsid w:val="004E1E60"/>
    <w:rsid w:val="004E282D"/>
    <w:rsid w:val="004E49CB"/>
    <w:rsid w:val="004E601E"/>
    <w:rsid w:val="004E6E74"/>
    <w:rsid w:val="004E71C6"/>
    <w:rsid w:val="004F4902"/>
    <w:rsid w:val="004F5453"/>
    <w:rsid w:val="004F6DE4"/>
    <w:rsid w:val="00501027"/>
    <w:rsid w:val="00502F41"/>
    <w:rsid w:val="0050542D"/>
    <w:rsid w:val="00515C90"/>
    <w:rsid w:val="005273D5"/>
    <w:rsid w:val="00531B9C"/>
    <w:rsid w:val="005324B5"/>
    <w:rsid w:val="00533322"/>
    <w:rsid w:val="0053380E"/>
    <w:rsid w:val="005370E0"/>
    <w:rsid w:val="00543154"/>
    <w:rsid w:val="00544EB5"/>
    <w:rsid w:val="005550D9"/>
    <w:rsid w:val="00557585"/>
    <w:rsid w:val="005615F7"/>
    <w:rsid w:val="00572FAC"/>
    <w:rsid w:val="0057633A"/>
    <w:rsid w:val="00577134"/>
    <w:rsid w:val="00580168"/>
    <w:rsid w:val="00585BF8"/>
    <w:rsid w:val="00587B85"/>
    <w:rsid w:val="005912A4"/>
    <w:rsid w:val="00595010"/>
    <w:rsid w:val="005A042B"/>
    <w:rsid w:val="005A3F5C"/>
    <w:rsid w:val="005A5DC6"/>
    <w:rsid w:val="005A7339"/>
    <w:rsid w:val="005B2DB4"/>
    <w:rsid w:val="005B3D16"/>
    <w:rsid w:val="005C43C5"/>
    <w:rsid w:val="005C6EA8"/>
    <w:rsid w:val="005E0D69"/>
    <w:rsid w:val="005E18F1"/>
    <w:rsid w:val="005E1D57"/>
    <w:rsid w:val="005E294F"/>
    <w:rsid w:val="005E6703"/>
    <w:rsid w:val="005E717D"/>
    <w:rsid w:val="005E7EBE"/>
    <w:rsid w:val="005F0818"/>
    <w:rsid w:val="005F5B79"/>
    <w:rsid w:val="0061359C"/>
    <w:rsid w:val="006208CB"/>
    <w:rsid w:val="00624843"/>
    <w:rsid w:val="006345A4"/>
    <w:rsid w:val="00637A90"/>
    <w:rsid w:val="006447E4"/>
    <w:rsid w:val="00644D66"/>
    <w:rsid w:val="006514AC"/>
    <w:rsid w:val="006518B5"/>
    <w:rsid w:val="00657E37"/>
    <w:rsid w:val="006603F7"/>
    <w:rsid w:val="006631C4"/>
    <w:rsid w:val="00667F83"/>
    <w:rsid w:val="00671DA3"/>
    <w:rsid w:val="006754CC"/>
    <w:rsid w:val="00690657"/>
    <w:rsid w:val="00691BFB"/>
    <w:rsid w:val="006936A0"/>
    <w:rsid w:val="006960B7"/>
    <w:rsid w:val="00697735"/>
    <w:rsid w:val="006A0977"/>
    <w:rsid w:val="006A3119"/>
    <w:rsid w:val="006A3AD9"/>
    <w:rsid w:val="006A441F"/>
    <w:rsid w:val="006A45A4"/>
    <w:rsid w:val="006B1566"/>
    <w:rsid w:val="006B44C5"/>
    <w:rsid w:val="006B4FDD"/>
    <w:rsid w:val="006B59BF"/>
    <w:rsid w:val="006C1902"/>
    <w:rsid w:val="006D0498"/>
    <w:rsid w:val="006D2E38"/>
    <w:rsid w:val="006E39BC"/>
    <w:rsid w:val="006E4EA4"/>
    <w:rsid w:val="006F485A"/>
    <w:rsid w:val="006F79B9"/>
    <w:rsid w:val="007107BE"/>
    <w:rsid w:val="00710F80"/>
    <w:rsid w:val="00712E0F"/>
    <w:rsid w:val="00715A02"/>
    <w:rsid w:val="00715C54"/>
    <w:rsid w:val="00730C0E"/>
    <w:rsid w:val="007324D7"/>
    <w:rsid w:val="0073530D"/>
    <w:rsid w:val="00737429"/>
    <w:rsid w:val="00740479"/>
    <w:rsid w:val="007433C1"/>
    <w:rsid w:val="007438DA"/>
    <w:rsid w:val="00752575"/>
    <w:rsid w:val="00760824"/>
    <w:rsid w:val="007621E5"/>
    <w:rsid w:val="00766AD1"/>
    <w:rsid w:val="00767579"/>
    <w:rsid w:val="007721D7"/>
    <w:rsid w:val="00772F31"/>
    <w:rsid w:val="007763C7"/>
    <w:rsid w:val="007833AC"/>
    <w:rsid w:val="00784E99"/>
    <w:rsid w:val="00792ADA"/>
    <w:rsid w:val="00795FEE"/>
    <w:rsid w:val="00797A42"/>
    <w:rsid w:val="00797FE2"/>
    <w:rsid w:val="007A15E4"/>
    <w:rsid w:val="007B4A87"/>
    <w:rsid w:val="007B5CD9"/>
    <w:rsid w:val="007B740B"/>
    <w:rsid w:val="007C0010"/>
    <w:rsid w:val="007C3651"/>
    <w:rsid w:val="007D2755"/>
    <w:rsid w:val="007D43DF"/>
    <w:rsid w:val="007E0F84"/>
    <w:rsid w:val="007E2752"/>
    <w:rsid w:val="007E52D0"/>
    <w:rsid w:val="007F0CAF"/>
    <w:rsid w:val="007F46EC"/>
    <w:rsid w:val="007F545C"/>
    <w:rsid w:val="007F5A45"/>
    <w:rsid w:val="00801834"/>
    <w:rsid w:val="00807740"/>
    <w:rsid w:val="008153C7"/>
    <w:rsid w:val="008210E8"/>
    <w:rsid w:val="008247CA"/>
    <w:rsid w:val="00836EAE"/>
    <w:rsid w:val="0084091E"/>
    <w:rsid w:val="00840CC7"/>
    <w:rsid w:val="0084245F"/>
    <w:rsid w:val="00851125"/>
    <w:rsid w:val="00854016"/>
    <w:rsid w:val="008565B2"/>
    <w:rsid w:val="00865DA4"/>
    <w:rsid w:val="00874134"/>
    <w:rsid w:val="0087415D"/>
    <w:rsid w:val="0088230B"/>
    <w:rsid w:val="008874FB"/>
    <w:rsid w:val="00891E51"/>
    <w:rsid w:val="00894755"/>
    <w:rsid w:val="00894C77"/>
    <w:rsid w:val="0089636A"/>
    <w:rsid w:val="00897E8E"/>
    <w:rsid w:val="008A21B9"/>
    <w:rsid w:val="008A3365"/>
    <w:rsid w:val="008A5791"/>
    <w:rsid w:val="008A7ADD"/>
    <w:rsid w:val="008A7D45"/>
    <w:rsid w:val="008B5DB9"/>
    <w:rsid w:val="008B7AD0"/>
    <w:rsid w:val="008C35A8"/>
    <w:rsid w:val="008C3A88"/>
    <w:rsid w:val="008D25E7"/>
    <w:rsid w:val="008D3911"/>
    <w:rsid w:val="008D46FB"/>
    <w:rsid w:val="008D7043"/>
    <w:rsid w:val="008D7834"/>
    <w:rsid w:val="008E4851"/>
    <w:rsid w:val="008E656F"/>
    <w:rsid w:val="00901E44"/>
    <w:rsid w:val="009079B5"/>
    <w:rsid w:val="00915DF6"/>
    <w:rsid w:val="00916A7F"/>
    <w:rsid w:val="009175F9"/>
    <w:rsid w:val="00920A55"/>
    <w:rsid w:val="00924549"/>
    <w:rsid w:val="009249E2"/>
    <w:rsid w:val="0092522F"/>
    <w:rsid w:val="0093135B"/>
    <w:rsid w:val="00931415"/>
    <w:rsid w:val="00931A46"/>
    <w:rsid w:val="00931A73"/>
    <w:rsid w:val="00935682"/>
    <w:rsid w:val="00936F62"/>
    <w:rsid w:val="00940093"/>
    <w:rsid w:val="009400C8"/>
    <w:rsid w:val="0094014A"/>
    <w:rsid w:val="00942F6F"/>
    <w:rsid w:val="0094558B"/>
    <w:rsid w:val="00947D5F"/>
    <w:rsid w:val="00953232"/>
    <w:rsid w:val="0095411A"/>
    <w:rsid w:val="009558AD"/>
    <w:rsid w:val="00955A90"/>
    <w:rsid w:val="009572E7"/>
    <w:rsid w:val="00957B1B"/>
    <w:rsid w:val="009672C3"/>
    <w:rsid w:val="00970818"/>
    <w:rsid w:val="00973246"/>
    <w:rsid w:val="009732C6"/>
    <w:rsid w:val="009755C2"/>
    <w:rsid w:val="0098471A"/>
    <w:rsid w:val="00987335"/>
    <w:rsid w:val="009A0586"/>
    <w:rsid w:val="009A0672"/>
    <w:rsid w:val="009A0693"/>
    <w:rsid w:val="009A1D59"/>
    <w:rsid w:val="009A2929"/>
    <w:rsid w:val="009A49A6"/>
    <w:rsid w:val="009B1194"/>
    <w:rsid w:val="009B2C63"/>
    <w:rsid w:val="009B3A25"/>
    <w:rsid w:val="009B6368"/>
    <w:rsid w:val="009B6A64"/>
    <w:rsid w:val="009C008A"/>
    <w:rsid w:val="009C0A33"/>
    <w:rsid w:val="009C5582"/>
    <w:rsid w:val="009D18C8"/>
    <w:rsid w:val="009D29C5"/>
    <w:rsid w:val="009D594A"/>
    <w:rsid w:val="009E48B4"/>
    <w:rsid w:val="009E62B6"/>
    <w:rsid w:val="009E7C50"/>
    <w:rsid w:val="009E7F81"/>
    <w:rsid w:val="009F13F1"/>
    <w:rsid w:val="009F39F8"/>
    <w:rsid w:val="009F4372"/>
    <w:rsid w:val="009F6AB3"/>
    <w:rsid w:val="00A0746F"/>
    <w:rsid w:val="00A1276F"/>
    <w:rsid w:val="00A14EA8"/>
    <w:rsid w:val="00A22CA8"/>
    <w:rsid w:val="00A23062"/>
    <w:rsid w:val="00A33942"/>
    <w:rsid w:val="00A34BC8"/>
    <w:rsid w:val="00A37EFA"/>
    <w:rsid w:val="00A43A5B"/>
    <w:rsid w:val="00A45B3E"/>
    <w:rsid w:val="00A471E8"/>
    <w:rsid w:val="00A5373F"/>
    <w:rsid w:val="00A54E07"/>
    <w:rsid w:val="00A54EB8"/>
    <w:rsid w:val="00A57F84"/>
    <w:rsid w:val="00A61A59"/>
    <w:rsid w:val="00A6304F"/>
    <w:rsid w:val="00A71F3A"/>
    <w:rsid w:val="00A809FF"/>
    <w:rsid w:val="00A81A75"/>
    <w:rsid w:val="00A82ED6"/>
    <w:rsid w:val="00A83EA1"/>
    <w:rsid w:val="00A83F24"/>
    <w:rsid w:val="00A8563F"/>
    <w:rsid w:val="00A91AE2"/>
    <w:rsid w:val="00A9531D"/>
    <w:rsid w:val="00A96F2C"/>
    <w:rsid w:val="00AA4DA4"/>
    <w:rsid w:val="00AB0DCD"/>
    <w:rsid w:val="00AB1757"/>
    <w:rsid w:val="00AB1FC7"/>
    <w:rsid w:val="00AB3E77"/>
    <w:rsid w:val="00AB4CA0"/>
    <w:rsid w:val="00AB7ED5"/>
    <w:rsid w:val="00AC0746"/>
    <w:rsid w:val="00AC2545"/>
    <w:rsid w:val="00AC3438"/>
    <w:rsid w:val="00AC7FBC"/>
    <w:rsid w:val="00AD1271"/>
    <w:rsid w:val="00AD1F55"/>
    <w:rsid w:val="00AD5FBA"/>
    <w:rsid w:val="00AD6CD3"/>
    <w:rsid w:val="00AD75D9"/>
    <w:rsid w:val="00AE04A5"/>
    <w:rsid w:val="00AE1E50"/>
    <w:rsid w:val="00AE3DC0"/>
    <w:rsid w:val="00AE50F9"/>
    <w:rsid w:val="00AE7097"/>
    <w:rsid w:val="00AE7432"/>
    <w:rsid w:val="00AF0881"/>
    <w:rsid w:val="00AF1B52"/>
    <w:rsid w:val="00AF2C52"/>
    <w:rsid w:val="00AF3B89"/>
    <w:rsid w:val="00AF3BCA"/>
    <w:rsid w:val="00AF6B76"/>
    <w:rsid w:val="00B043DC"/>
    <w:rsid w:val="00B07161"/>
    <w:rsid w:val="00B31C60"/>
    <w:rsid w:val="00B34182"/>
    <w:rsid w:val="00B35001"/>
    <w:rsid w:val="00B409A5"/>
    <w:rsid w:val="00B43759"/>
    <w:rsid w:val="00B4535D"/>
    <w:rsid w:val="00B45451"/>
    <w:rsid w:val="00B52C0A"/>
    <w:rsid w:val="00B52C4A"/>
    <w:rsid w:val="00B5303C"/>
    <w:rsid w:val="00B571D9"/>
    <w:rsid w:val="00B60A20"/>
    <w:rsid w:val="00B61619"/>
    <w:rsid w:val="00B65AB5"/>
    <w:rsid w:val="00B71303"/>
    <w:rsid w:val="00B72BA4"/>
    <w:rsid w:val="00B761CE"/>
    <w:rsid w:val="00B76AA5"/>
    <w:rsid w:val="00B77317"/>
    <w:rsid w:val="00B77EA3"/>
    <w:rsid w:val="00B801E0"/>
    <w:rsid w:val="00B81D87"/>
    <w:rsid w:val="00B81FE5"/>
    <w:rsid w:val="00B8291D"/>
    <w:rsid w:val="00B8297C"/>
    <w:rsid w:val="00B83325"/>
    <w:rsid w:val="00B870BE"/>
    <w:rsid w:val="00B92BB4"/>
    <w:rsid w:val="00B93207"/>
    <w:rsid w:val="00B93E55"/>
    <w:rsid w:val="00BA0853"/>
    <w:rsid w:val="00BA1421"/>
    <w:rsid w:val="00BA7643"/>
    <w:rsid w:val="00BB0554"/>
    <w:rsid w:val="00BB5A1B"/>
    <w:rsid w:val="00BB7BAE"/>
    <w:rsid w:val="00BC1580"/>
    <w:rsid w:val="00BC3517"/>
    <w:rsid w:val="00BC557E"/>
    <w:rsid w:val="00BC7F1D"/>
    <w:rsid w:val="00BD0F6C"/>
    <w:rsid w:val="00BD2958"/>
    <w:rsid w:val="00BD3852"/>
    <w:rsid w:val="00BD540D"/>
    <w:rsid w:val="00BE081A"/>
    <w:rsid w:val="00BE5800"/>
    <w:rsid w:val="00BE6656"/>
    <w:rsid w:val="00BF0BC4"/>
    <w:rsid w:val="00BF4753"/>
    <w:rsid w:val="00BF68E8"/>
    <w:rsid w:val="00C00464"/>
    <w:rsid w:val="00C005BE"/>
    <w:rsid w:val="00C014A8"/>
    <w:rsid w:val="00C02D3F"/>
    <w:rsid w:val="00C056A7"/>
    <w:rsid w:val="00C06E67"/>
    <w:rsid w:val="00C06EAC"/>
    <w:rsid w:val="00C07572"/>
    <w:rsid w:val="00C11245"/>
    <w:rsid w:val="00C13786"/>
    <w:rsid w:val="00C16188"/>
    <w:rsid w:val="00C213F3"/>
    <w:rsid w:val="00C24E90"/>
    <w:rsid w:val="00C27B5D"/>
    <w:rsid w:val="00C310C7"/>
    <w:rsid w:val="00C40756"/>
    <w:rsid w:val="00C45CCE"/>
    <w:rsid w:val="00C6072D"/>
    <w:rsid w:val="00C62BB7"/>
    <w:rsid w:val="00C6764C"/>
    <w:rsid w:val="00C67D34"/>
    <w:rsid w:val="00C720B1"/>
    <w:rsid w:val="00C747F7"/>
    <w:rsid w:val="00C7732A"/>
    <w:rsid w:val="00C815E2"/>
    <w:rsid w:val="00C85CA4"/>
    <w:rsid w:val="00C86FB6"/>
    <w:rsid w:val="00C90487"/>
    <w:rsid w:val="00C91906"/>
    <w:rsid w:val="00C95BCE"/>
    <w:rsid w:val="00CA2362"/>
    <w:rsid w:val="00CA51AE"/>
    <w:rsid w:val="00CA7F10"/>
    <w:rsid w:val="00CB0331"/>
    <w:rsid w:val="00CC1B54"/>
    <w:rsid w:val="00CC379D"/>
    <w:rsid w:val="00CC5CEA"/>
    <w:rsid w:val="00CC7174"/>
    <w:rsid w:val="00CD1539"/>
    <w:rsid w:val="00CE0DD6"/>
    <w:rsid w:val="00CE69D6"/>
    <w:rsid w:val="00CE6BCC"/>
    <w:rsid w:val="00CF1AEE"/>
    <w:rsid w:val="00CF1E77"/>
    <w:rsid w:val="00CF2052"/>
    <w:rsid w:val="00CF6128"/>
    <w:rsid w:val="00CF7484"/>
    <w:rsid w:val="00CF7A1B"/>
    <w:rsid w:val="00D017D4"/>
    <w:rsid w:val="00D04A33"/>
    <w:rsid w:val="00D05C62"/>
    <w:rsid w:val="00D078F6"/>
    <w:rsid w:val="00D11E31"/>
    <w:rsid w:val="00D124B4"/>
    <w:rsid w:val="00D15C79"/>
    <w:rsid w:val="00D168AD"/>
    <w:rsid w:val="00D21AE7"/>
    <w:rsid w:val="00D22FE8"/>
    <w:rsid w:val="00D2475A"/>
    <w:rsid w:val="00D24A68"/>
    <w:rsid w:val="00D34ADD"/>
    <w:rsid w:val="00D41C1D"/>
    <w:rsid w:val="00D41C33"/>
    <w:rsid w:val="00D43497"/>
    <w:rsid w:val="00D45799"/>
    <w:rsid w:val="00D55595"/>
    <w:rsid w:val="00D60DFB"/>
    <w:rsid w:val="00D63E93"/>
    <w:rsid w:val="00D642FE"/>
    <w:rsid w:val="00D72EE8"/>
    <w:rsid w:val="00D744A5"/>
    <w:rsid w:val="00D803B1"/>
    <w:rsid w:val="00D871AF"/>
    <w:rsid w:val="00D97E0B"/>
    <w:rsid w:val="00DA7370"/>
    <w:rsid w:val="00DB0A72"/>
    <w:rsid w:val="00DB262A"/>
    <w:rsid w:val="00DB31BD"/>
    <w:rsid w:val="00DC213B"/>
    <w:rsid w:val="00DC4A87"/>
    <w:rsid w:val="00DC4D2F"/>
    <w:rsid w:val="00DC51F1"/>
    <w:rsid w:val="00DC57C8"/>
    <w:rsid w:val="00DD03CF"/>
    <w:rsid w:val="00DD0729"/>
    <w:rsid w:val="00DD09BB"/>
    <w:rsid w:val="00DD1700"/>
    <w:rsid w:val="00DE350B"/>
    <w:rsid w:val="00DE5E48"/>
    <w:rsid w:val="00DF1C9F"/>
    <w:rsid w:val="00DF7266"/>
    <w:rsid w:val="00DF7F5C"/>
    <w:rsid w:val="00E026D7"/>
    <w:rsid w:val="00E03562"/>
    <w:rsid w:val="00E037C2"/>
    <w:rsid w:val="00E045F0"/>
    <w:rsid w:val="00E07408"/>
    <w:rsid w:val="00E1211B"/>
    <w:rsid w:val="00E122CF"/>
    <w:rsid w:val="00E12C21"/>
    <w:rsid w:val="00E14DE1"/>
    <w:rsid w:val="00E206F5"/>
    <w:rsid w:val="00E217C8"/>
    <w:rsid w:val="00E21E55"/>
    <w:rsid w:val="00E24768"/>
    <w:rsid w:val="00E25EB4"/>
    <w:rsid w:val="00E308E2"/>
    <w:rsid w:val="00E31442"/>
    <w:rsid w:val="00E3408D"/>
    <w:rsid w:val="00E53612"/>
    <w:rsid w:val="00E57239"/>
    <w:rsid w:val="00E6249C"/>
    <w:rsid w:val="00E67BE1"/>
    <w:rsid w:val="00E70F27"/>
    <w:rsid w:val="00E73865"/>
    <w:rsid w:val="00E76AFC"/>
    <w:rsid w:val="00E773EF"/>
    <w:rsid w:val="00E80CD9"/>
    <w:rsid w:val="00E8490E"/>
    <w:rsid w:val="00E93749"/>
    <w:rsid w:val="00E93DAD"/>
    <w:rsid w:val="00E96221"/>
    <w:rsid w:val="00E97822"/>
    <w:rsid w:val="00EA47EE"/>
    <w:rsid w:val="00EA7628"/>
    <w:rsid w:val="00EC2432"/>
    <w:rsid w:val="00EC2E63"/>
    <w:rsid w:val="00EC7828"/>
    <w:rsid w:val="00ED3092"/>
    <w:rsid w:val="00ED3513"/>
    <w:rsid w:val="00ED412B"/>
    <w:rsid w:val="00ED5A01"/>
    <w:rsid w:val="00ED653B"/>
    <w:rsid w:val="00EE1B80"/>
    <w:rsid w:val="00EE7797"/>
    <w:rsid w:val="00EF14A1"/>
    <w:rsid w:val="00EF37BF"/>
    <w:rsid w:val="00EF4DFF"/>
    <w:rsid w:val="00EF5B54"/>
    <w:rsid w:val="00EF5B70"/>
    <w:rsid w:val="00EF6EB1"/>
    <w:rsid w:val="00EF7892"/>
    <w:rsid w:val="00F012DA"/>
    <w:rsid w:val="00F01AAB"/>
    <w:rsid w:val="00F01C49"/>
    <w:rsid w:val="00F0298A"/>
    <w:rsid w:val="00F077CB"/>
    <w:rsid w:val="00F12133"/>
    <w:rsid w:val="00F16F97"/>
    <w:rsid w:val="00F20474"/>
    <w:rsid w:val="00F25CD7"/>
    <w:rsid w:val="00F26989"/>
    <w:rsid w:val="00F3032B"/>
    <w:rsid w:val="00F30422"/>
    <w:rsid w:val="00F33129"/>
    <w:rsid w:val="00F37CFD"/>
    <w:rsid w:val="00F42DD1"/>
    <w:rsid w:val="00F441C0"/>
    <w:rsid w:val="00F446CD"/>
    <w:rsid w:val="00F448BC"/>
    <w:rsid w:val="00F5404C"/>
    <w:rsid w:val="00F550D6"/>
    <w:rsid w:val="00F55539"/>
    <w:rsid w:val="00F575AE"/>
    <w:rsid w:val="00F603C7"/>
    <w:rsid w:val="00F644CB"/>
    <w:rsid w:val="00F669F8"/>
    <w:rsid w:val="00F66A4E"/>
    <w:rsid w:val="00F67294"/>
    <w:rsid w:val="00F72F3F"/>
    <w:rsid w:val="00F73FB1"/>
    <w:rsid w:val="00F75CFA"/>
    <w:rsid w:val="00F77385"/>
    <w:rsid w:val="00F801E6"/>
    <w:rsid w:val="00F91CC0"/>
    <w:rsid w:val="00F94C5B"/>
    <w:rsid w:val="00F9556E"/>
    <w:rsid w:val="00F95CA1"/>
    <w:rsid w:val="00FA0D90"/>
    <w:rsid w:val="00FA1F1C"/>
    <w:rsid w:val="00FA5333"/>
    <w:rsid w:val="00FC0803"/>
    <w:rsid w:val="00FC0F3C"/>
    <w:rsid w:val="00FC6665"/>
    <w:rsid w:val="00FC7CB3"/>
    <w:rsid w:val="00FD315C"/>
    <w:rsid w:val="00FE0924"/>
    <w:rsid w:val="00FE0FB1"/>
    <w:rsid w:val="00FE2130"/>
    <w:rsid w:val="00FE7DE1"/>
    <w:rsid w:val="00FF0D7B"/>
    <w:rsid w:val="00FF408C"/>
    <w:rsid w:val="00FF6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0B716"/>
  <w15:docId w15:val="{300958EC-F418-48C4-B89C-53D5A2BF3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A1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5A1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A1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B5A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E026D7"/>
    <w:pPr>
      <w:tabs>
        <w:tab w:val="right" w:leader="dot" w:pos="4320"/>
      </w:tabs>
      <w:spacing w:after="100" w:line="240" w:lineRule="auto"/>
    </w:pPr>
    <w:rPr>
      <w:sz w:val="20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BB5A1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840CC7"/>
    <w:pPr>
      <w:spacing w:after="100" w:line="240" w:lineRule="auto"/>
    </w:pPr>
    <w:rPr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BB5A1B"/>
    <w:rPr>
      <w:b/>
      <w:bCs/>
    </w:rPr>
  </w:style>
  <w:style w:type="paragraph" w:styleId="NoSpacing">
    <w:name w:val="No Spacing"/>
    <w:uiPriority w:val="1"/>
    <w:qFormat/>
    <w:rsid w:val="00BB5A1B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BB5A1B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F2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5CD7"/>
  </w:style>
  <w:style w:type="paragraph" w:styleId="Footer">
    <w:name w:val="footer"/>
    <w:basedOn w:val="Normal"/>
    <w:link w:val="FooterChar"/>
    <w:uiPriority w:val="99"/>
    <w:unhideWhenUsed/>
    <w:rsid w:val="00F2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5CD7"/>
  </w:style>
  <w:style w:type="table" w:styleId="TableGrid">
    <w:name w:val="Table Grid"/>
    <w:basedOn w:val="TableNormal"/>
    <w:uiPriority w:val="59"/>
    <w:rsid w:val="00F25CD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25C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5CD7"/>
    <w:rPr>
      <w:rFonts w:ascii="Tahoma" w:hAnsi="Tahoma" w:cs="Tahoma"/>
      <w:sz w:val="16"/>
      <w:szCs w:val="16"/>
    </w:rPr>
  </w:style>
  <w:style w:type="table" w:customStyle="1" w:styleId="LightList-Accent11">
    <w:name w:val="Light List - Accent 11"/>
    <w:basedOn w:val="TableNormal"/>
    <w:uiPriority w:val="61"/>
    <w:rsid w:val="00F448BC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3">
    <w:name w:val="Light List Accent 3"/>
    <w:basedOn w:val="TableNormal"/>
    <w:uiPriority w:val="61"/>
    <w:rsid w:val="00481BC3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2">
    <w:name w:val="Light List Accent 2"/>
    <w:basedOn w:val="TableNormal"/>
    <w:uiPriority w:val="61"/>
    <w:rsid w:val="00481BC3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A3">
    <w:name w:val="A3"/>
    <w:uiPriority w:val="99"/>
    <w:rsid w:val="00481BC3"/>
    <w:rPr>
      <w:rFonts w:cs="Trebuchet MS"/>
      <w:color w:val="221E1F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F801E6"/>
    <w:rPr>
      <w:color w:val="0000FF" w:themeColor="hyperlink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E0924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A6C5E"/>
    <w:pPr>
      <w:spacing w:after="100"/>
      <w:ind w:left="1540"/>
    </w:p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E0924"/>
    <w:rPr>
      <w:rFonts w:ascii="Tahoma" w:hAnsi="Tahoma" w:cs="Tahoma"/>
      <w:sz w:val="16"/>
      <w:szCs w:val="16"/>
    </w:rPr>
  </w:style>
  <w:style w:type="table" w:styleId="LightList-Accent4">
    <w:name w:val="Light List Accent 4"/>
    <w:basedOn w:val="TableNormal"/>
    <w:uiPriority w:val="61"/>
    <w:rsid w:val="00394767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Lines="0" w:beforeAutospacing="0" w:afterLines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Lines="0" w:beforeAutospacing="0" w:afterLines="0" w:afterAutospacing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211C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MediumGrid2-Accent1">
    <w:name w:val="Medium Grid 2 Accent 1"/>
    <w:basedOn w:val="TableNormal"/>
    <w:uiPriority w:val="68"/>
    <w:rsid w:val="00784E9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List1-Accent11">
    <w:name w:val="Medium List 1 - Accent 11"/>
    <w:basedOn w:val="TableNormal"/>
    <w:uiPriority w:val="65"/>
    <w:rsid w:val="00B3500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Grid1-Accent6">
    <w:name w:val="Medium Grid 1 Accent 6"/>
    <w:basedOn w:val="TableNormal"/>
    <w:uiPriority w:val="67"/>
    <w:rsid w:val="00451E89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CWTableStyle1">
    <w:name w:val="CWTableStyle1"/>
    <w:basedOn w:val="LightGrid-Accent11"/>
    <w:uiPriority w:val="99"/>
    <w:qFormat/>
    <w:rsid w:val="004E601E"/>
    <w:pPr>
      <w:jc w:val="center"/>
    </w:pPr>
    <w:tblPr>
      <w:tblStyleRowBandSize w:val="2"/>
    </w:tblPr>
    <w:tcPr>
      <w:vAlign w:val="center"/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  <w:shd w:val="clear" w:color="auto" w:fill="548DD4" w:themeFill="text2" w:themeFillTint="99"/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Shading-Accent5">
    <w:name w:val="Light Shading Accent 5"/>
    <w:basedOn w:val="TableNormal"/>
    <w:uiPriority w:val="60"/>
    <w:rsid w:val="00F644CB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4">
    <w:name w:val="Light Shading Accent 4"/>
    <w:basedOn w:val="TableNormal"/>
    <w:uiPriority w:val="60"/>
    <w:rsid w:val="00F644C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96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2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0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1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C\Documents\cad%20&amp;%20sim\sld\Sheet%20analysis\SimulationReportTemplate_2007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SimReport_Trebutcher">
      <a:majorFont>
        <a:latin typeface="Trebuchet MS"/>
        <a:ea typeface=""/>
        <a:cs typeface=""/>
      </a:majorFont>
      <a:minorFont>
        <a:latin typeface="Trebuchet M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F9536B-F49F-44C4-B3F5-69652360BA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SimulationReportTemplate_2007</Template>
  <TotalTime>1</TotalTime>
  <Pages>1</Pages>
  <Words>401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Simulation Report Template</vt:lpstr>
    </vt:vector>
  </TitlesOfParts>
  <Company>Solidworks</Company>
  <LinksUpToDate>false</LinksUpToDate>
  <CharactersWithSpaces>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Simulation Report Template</dc:title>
  <dc:creator>FC</dc:creator>
  <cp:lastModifiedBy>Syed Shayan Ahmed</cp:lastModifiedBy>
  <cp:revision>4</cp:revision>
  <cp:lastPrinted>2024-01-01T12:43:00Z</cp:lastPrinted>
  <dcterms:created xsi:type="dcterms:W3CDTF">2024-01-01T12:42:00Z</dcterms:created>
  <dcterms:modified xsi:type="dcterms:W3CDTF">2024-01-01T12:59:00Z</dcterms:modified>
</cp:coreProperties>
</file>