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3C7929AF" w14:textId="77777777" w:rsidTr="00A43A5B">
        <w:trPr>
          <w:cantSplit/>
          <w:trHeight w:val="4488"/>
        </w:trPr>
        <w:tc>
          <w:tcPr>
            <w:tcW w:w="6285" w:type="dxa"/>
          </w:tcPr>
          <w:p w14:paraId="503EA3C7" w14:textId="5A442F26" w:rsidR="00F448BC" w:rsidRDefault="00DC38F3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19B80" wp14:editId="2A258E76">
                  <wp:extent cx="3853815" cy="2228215"/>
                  <wp:effectExtent l="0" t="0" r="0" b="635"/>
                  <wp:docPr id="89115576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5576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22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5E8C04FA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0E1DE1F0" w14:textId="2D86BB7C" w:rsidR="00B77317" w:rsidRPr="00CD1539" w:rsidRDefault="00DC38F3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Sheet v1[1].step</w:t>
                  </w:r>
                </w:p>
                <w:p w14:paraId="2B716318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37F35E52" w14:textId="50905B5E" w:rsidR="00B77317" w:rsidRPr="00CD1539" w:rsidRDefault="00DC38F3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Monday, January 1, 2024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0E763806" w14:textId="0400C22D" w:rsidR="00B77317" w:rsidRPr="00CD1539" w:rsidRDefault="00DC38F3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2</w:t>
                  </w:r>
                </w:p>
                <w:p w14:paraId="684FF58D" w14:textId="1E89F6DA" w:rsidR="00B77317" w:rsidRPr="006A441F" w:rsidRDefault="00DC38F3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157EF00B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3CA7D418" w14:textId="19995537" w:rsidR="00B77317" w:rsidRDefault="00DC38F3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2393A0DF" w14:textId="0B99A8F2" w:rsidR="00DC38F3" w:rsidRDefault="001041F1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55023012" w:history="1">
                        <w:r w:rsidR="00DC38F3" w:rsidRPr="00543E83">
                          <w:rPr>
                            <w:rStyle w:val="Hyperlink"/>
                            <w:noProof/>
                          </w:rPr>
                          <w:t>Units</w:t>
                        </w:r>
                        <w:r w:rsidR="00DC38F3">
                          <w:rPr>
                            <w:noProof/>
                            <w:webHidden/>
                          </w:rPr>
                          <w:tab/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DC38F3">
                          <w:rPr>
                            <w:noProof/>
                            <w:webHidden/>
                          </w:rPr>
                          <w:instrText xml:space="preserve"> PAGEREF _Toc155023012 \h </w:instrText>
                        </w:r>
                        <w:r w:rsidR="00DC38F3">
                          <w:rPr>
                            <w:noProof/>
                            <w:webHidden/>
                          </w:rPr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C38F3">
                          <w:rPr>
                            <w:noProof/>
                            <w:webHidden/>
                          </w:rPr>
                          <w:t>2</w:t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18F575C" w14:textId="653DCCBD" w:rsidR="00DC38F3" w:rsidRDefault="00DC38F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013" w:history="1">
                        <w:r w:rsidRPr="00543E83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_Toc155023013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3176826" w14:textId="4AEF940F" w:rsidR="00DC38F3" w:rsidRDefault="00DC38F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014" w:history="1">
                        <w:r w:rsidRPr="00543E83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_Toc155023014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40339DE" w14:textId="6BF77E48" w:rsidR="00DC38F3" w:rsidRDefault="00DC38F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015" w:history="1">
                        <w:r w:rsidRPr="00543E83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_Toc155023015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ACFDF1B" w14:textId="5A7E4D9F" w:rsidR="00DC38F3" w:rsidRDefault="00DC38F3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016" w:history="1">
                        <w:r w:rsidRPr="00543E83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_Toc155023016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D807E6E" w14:textId="33AEC00A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41CBA4AC" w14:textId="77777777" w:rsidR="00F448BC" w:rsidRDefault="00F448BC" w:rsidP="00A5373F"/>
        </w:tc>
      </w:tr>
      <w:tr w:rsidR="00F448BC" w14:paraId="11FDF511" w14:textId="77777777" w:rsidTr="00BE081A">
        <w:trPr>
          <w:cantSplit/>
          <w:trHeight w:val="3924"/>
        </w:trPr>
        <w:tc>
          <w:tcPr>
            <w:tcW w:w="6285" w:type="dxa"/>
          </w:tcPr>
          <w:p w14:paraId="0F40F831" w14:textId="459C0490" w:rsidR="00C27B5D" w:rsidRDefault="00DC38F3" w:rsidP="00C27B5D">
            <w:pPr>
              <w:pStyle w:val="Heading1"/>
            </w:pPr>
            <w:r>
              <w:t xml:space="preserve"> </w:t>
            </w:r>
          </w:p>
          <w:p w14:paraId="4A7E2C91" w14:textId="6724CF46" w:rsidR="00F448BC" w:rsidRPr="00E65D6E" w:rsidRDefault="00DC38F3" w:rsidP="00FF408C">
            <w:r>
              <w:t xml:space="preserve"> </w:t>
            </w:r>
          </w:p>
        </w:tc>
        <w:tc>
          <w:tcPr>
            <w:tcW w:w="4713" w:type="dxa"/>
            <w:vMerge/>
          </w:tcPr>
          <w:p w14:paraId="65809C6D" w14:textId="77777777" w:rsidR="00F448BC" w:rsidRPr="00A33AA4" w:rsidRDefault="00F448BC" w:rsidP="00840CC7">
            <w:pPr>
              <w:pStyle w:val="TOC3"/>
            </w:pPr>
          </w:p>
        </w:tc>
      </w:tr>
    </w:tbl>
    <w:p w14:paraId="7CF597E1" w14:textId="7C676534" w:rsidR="00F33129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2E8167F0" w14:textId="77777777" w:rsidTr="00E80CD9">
        <w:tc>
          <w:tcPr>
            <w:tcW w:w="11016" w:type="dxa"/>
          </w:tcPr>
          <w:p w14:paraId="74D086B9" w14:textId="66DE26B0" w:rsidR="00F33129" w:rsidRPr="00B35001" w:rsidRDefault="00DC38F3" w:rsidP="000A7C6B">
            <w:pPr>
              <w:pStyle w:val="Heading1"/>
            </w:pPr>
            <w:bookmarkStart w:id="0" w:name="_Toc155023012"/>
            <w:r>
              <w:lastRenderedPageBreak/>
              <w:t>Units</w:t>
            </w:r>
            <w:bookmarkEnd w:id="0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92"/>
              <w:gridCol w:w="5246"/>
            </w:tblGrid>
            <w:tr w:rsidR="00F33129" w14:paraId="601B313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CD6E4D" w14:textId="6BB90AB2" w:rsidR="00F33129" w:rsidRDefault="00DC38F3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0D6CFF" w14:textId="7F9A111F" w:rsidR="00F33129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DC38F3" w14:paraId="7ABAD35E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8F2717" w14:textId="6C4BC058" w:rsidR="00DC38F3" w:rsidRDefault="00DC38F3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DB7240" w14:textId="311EF245" w:rsidR="00DC38F3" w:rsidRDefault="00DC38F3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DC38F3" w14:paraId="6B18C67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4D7C07" w14:textId="308383C6" w:rsidR="00DC38F3" w:rsidRDefault="00DC38F3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9BF528" w14:textId="40631F2B" w:rsidR="00DC38F3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DC38F3" w14:paraId="61ECA063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7FB9EF" w14:textId="4DD1EC6D" w:rsidR="00DC38F3" w:rsidRDefault="00DC38F3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0CFA56" w14:textId="0967F21C" w:rsidR="00DC38F3" w:rsidRDefault="00DC38F3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DC38F3" w14:paraId="61B1422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FC36FC" w14:textId="68437455" w:rsidR="00DC38F3" w:rsidRDefault="00DC38F3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D634B8" w14:textId="7ED2DA7C" w:rsidR="00DC38F3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66503801" w14:textId="6E3D36FB" w:rsidR="00F33129" w:rsidRDefault="00F33129" w:rsidP="000A7C6B"/>
        </w:tc>
      </w:tr>
    </w:tbl>
    <w:p w14:paraId="357D3968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011A33A7" w14:textId="77777777" w:rsidTr="005273D5">
        <w:trPr>
          <w:trHeight w:val="4158"/>
        </w:trPr>
        <w:tc>
          <w:tcPr>
            <w:tcW w:w="11136" w:type="dxa"/>
          </w:tcPr>
          <w:p w14:paraId="20100EBE" w14:textId="06DFCC21" w:rsidR="00E80CD9" w:rsidRPr="00AC3438" w:rsidRDefault="00DC38F3" w:rsidP="000A7C6B">
            <w:pPr>
              <w:pStyle w:val="Heading1"/>
            </w:pPr>
            <w:bookmarkStart w:id="1" w:name="_Toc243733144"/>
            <w:bookmarkStart w:id="2" w:name="_Toc245020112"/>
            <w:bookmarkStart w:id="3" w:name="_Toc245020144"/>
            <w:bookmarkStart w:id="4" w:name="_Toc155023013"/>
            <w:r>
              <w:t>Material Properties</w:t>
            </w:r>
            <w:bookmarkEnd w:id="4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082885C3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3125F33" w14:textId="62C8DEDB" w:rsidR="00E80CD9" w:rsidRPr="003E6C57" w:rsidRDefault="00DC38F3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2DAE8A5" w14:textId="444932D5" w:rsidR="00E80CD9" w:rsidRPr="003E6C57" w:rsidRDefault="00DC38F3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31BAF7F" w14:textId="1546A587" w:rsidR="00E80CD9" w:rsidRPr="003E6C57" w:rsidRDefault="00DC38F3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3129DAC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15A04F9A" w14:textId="7DACDA60" w:rsidR="00E80CD9" w:rsidRPr="00577134" w:rsidRDefault="00DC38F3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B429A52" wp14:editId="4A473E15">
                        <wp:extent cx="1904365" cy="1590040"/>
                        <wp:effectExtent l="0" t="0" r="635" b="0"/>
                        <wp:docPr id="452004247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2004247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90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6CB527A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1A7E8B" w14:textId="0A1E3662" w:rsidR="00E80CD9" w:rsidRPr="00BE6656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D756BCC" w14:textId="0F39C335" w:rsidR="00E80CD9" w:rsidRPr="00BE6656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Plain Carbon Steel</w:t>
                        </w:r>
                      </w:p>
                    </w:tc>
                  </w:tr>
                  <w:tr w:rsidR="00DC38F3" w:rsidRPr="00577134" w14:paraId="0A42B01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D30FA6" w14:textId="3B6A6089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0C55C2" w14:textId="7B063D1C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DC38F3" w:rsidRPr="00577134" w14:paraId="1CFE347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E455739" w14:textId="5F2ED5F3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2FFCB4" w14:textId="22D2B1A2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DC38F3" w:rsidRPr="00577134" w14:paraId="5EBA7F2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CC370C" w14:textId="33ACE1F8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68ACD0" w14:textId="0A65C907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2.20594e+08 N/m^2</w:t>
                        </w:r>
                      </w:p>
                    </w:tc>
                  </w:tr>
                  <w:tr w:rsidR="00DC38F3" w:rsidRPr="00577134" w14:paraId="021BBA0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6138E3E" w14:textId="7CBD7077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44B68A" w14:textId="0A908D15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3.99826e+08 N/m^2</w:t>
                        </w:r>
                      </w:p>
                    </w:tc>
                  </w:tr>
                  <w:tr w:rsidR="00DC38F3" w:rsidRPr="00577134" w14:paraId="7337FDE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947FE3" w14:textId="4613F349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FAE535" w14:textId="0669213F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C38F3" w:rsidRPr="00577134" w14:paraId="1298165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D0DD62" w14:textId="6F9E1345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8C9D90A" w14:textId="1E562E16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DC38F3" w:rsidRPr="00577134" w14:paraId="6DB97E3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3441932" w14:textId="002D05F1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6874045" w14:textId="5A4993F0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DC38F3" w:rsidRPr="00577134" w14:paraId="3C691E0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614DECA" w14:textId="27B0F4BD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B3A90D" w14:textId="4AA9D179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DC38F3" w:rsidRPr="00577134" w14:paraId="7271150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C260E2" w14:textId="774010EB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0BB6D0" w14:textId="6FD5F8E3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7CBF3ADC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4F41FA3D" w14:textId="403ED3AB" w:rsidR="00E80CD9" w:rsidRPr="00577134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1(Split Line2)(Sheet v1[1].step)</w:t>
                  </w:r>
                </w:p>
              </w:tc>
            </w:tr>
            <w:tr w:rsidR="00E80CD9" w:rsidRPr="000841BF" w14:paraId="79842053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3E7AA7B" w14:textId="16E343E6" w:rsidR="00E80CD9" w:rsidRPr="000841BF" w:rsidRDefault="00DC38F3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50F27909" w14:textId="1ED5B960" w:rsidR="00E80CD9" w:rsidRDefault="00E80CD9" w:rsidP="000A7C6B"/>
        </w:tc>
      </w:tr>
      <w:bookmarkEnd w:id="1"/>
      <w:bookmarkEnd w:id="2"/>
      <w:bookmarkEnd w:id="3"/>
    </w:tbl>
    <w:p w14:paraId="653C37ED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70745B6" w14:textId="77777777" w:rsidTr="00452CBC">
        <w:tc>
          <w:tcPr>
            <w:tcW w:w="11016" w:type="dxa"/>
          </w:tcPr>
          <w:p w14:paraId="523A6A05" w14:textId="037E007F" w:rsidR="005273D5" w:rsidRPr="00AF1A58" w:rsidRDefault="00DC38F3" w:rsidP="000A7C6B">
            <w:pPr>
              <w:pStyle w:val="Heading1"/>
              <w:rPr>
                <w:b w:val="0"/>
                <w:bCs w:val="0"/>
              </w:rPr>
            </w:pPr>
            <w:bookmarkStart w:id="5" w:name="_Toc155023014"/>
            <w:r>
              <w:rPr>
                <w:rStyle w:val="Strong"/>
              </w:rPr>
              <w:lastRenderedPageBreak/>
              <w:t>Loads and Fixtures</w:t>
            </w:r>
            <w:bookmarkEnd w:id="5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DC38F3" w14:paraId="2B04D952" w14:textId="77777777" w:rsidTr="00272A5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6022ED7" w14:textId="4AF8431E" w:rsidR="00DC38F3" w:rsidRPr="004E282D" w:rsidRDefault="00DC38F3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CCBAC99" w14:textId="29061F05" w:rsidR="00DC38F3" w:rsidRPr="004E282D" w:rsidRDefault="00DC38F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19B39CA" w14:textId="4E4D3869" w:rsidR="00DC38F3" w:rsidRPr="004E282D" w:rsidRDefault="00DC38F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DC38F3" w14:paraId="447902FA" w14:textId="77777777" w:rsidTr="00DC38F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411D795" w14:textId="79D39563" w:rsidR="00DC38F3" w:rsidRPr="00AD5FBA" w:rsidRDefault="00DC38F3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6B886331" w14:textId="5BC46426" w:rsidR="00DC38F3" w:rsidRPr="006208CB" w:rsidRDefault="00DC38F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842EF3B" wp14:editId="446DFB1C">
                        <wp:extent cx="1772285" cy="1480185"/>
                        <wp:effectExtent l="0" t="0" r="0" b="5715"/>
                        <wp:docPr id="1062564584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2564584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80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DC38F3" w14:paraId="4439E06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B69E9BA" w14:textId="0DA60FA4" w:rsidR="00DC38F3" w:rsidRPr="00BE6656" w:rsidRDefault="00DC38F3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93869A6" w14:textId="36B2B0B0" w:rsidR="00DC38F3" w:rsidRPr="00154A1A" w:rsidRDefault="00DC38F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DC38F3" w14:paraId="6D3497C6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E4CA487" w14:textId="15AF7514" w:rsidR="00DC38F3" w:rsidRDefault="00DC38F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D50BB78" w14:textId="072B3458" w:rsidR="00DC38F3" w:rsidRDefault="00DC38F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199356E3" w14:textId="77777777" w:rsidR="00DC38F3" w:rsidRPr="004C6DEB" w:rsidRDefault="00DC38F3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DC38F3" w14:paraId="14A928B8" w14:textId="77777777" w:rsidTr="0062294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0E0CC4D" w14:textId="1EE8C22E" w:rsidR="00DC38F3" w:rsidRPr="003F154A" w:rsidRDefault="00DC38F3" w:rsidP="006229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C38F3" w14:paraId="5C6ADC72" w14:textId="77777777" w:rsidTr="0062294A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B0A8D86" w14:textId="3831B9C5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EE42891" w14:textId="1B71770A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1F5292E" w14:textId="25D3CD4D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5398FC5" w14:textId="13E685B0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C4D4C0A" w14:textId="53E21F0E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C38F3" w14:paraId="550E7141" w14:textId="77777777" w:rsidTr="0062294A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A97DFD4" w14:textId="14FAA227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727665" w14:textId="4936A7B7" w:rsidR="00DC38F3" w:rsidRPr="00EF37BF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5.05447e-05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534EB3D" w14:textId="1F9B4B9E" w:rsidR="00DC38F3" w:rsidRPr="00EF37BF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0.000123978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A316864" w14:textId="2878C781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-0.500951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47E8704" w14:textId="5445BCE6" w:rsidR="00DC38F3" w:rsidRPr="00EF37BF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0.500951</w:t>
                        </w:r>
                      </w:p>
                    </w:tc>
                  </w:tr>
                  <w:tr w:rsidR="00DC38F3" w14:paraId="79B6B2B1" w14:textId="77777777" w:rsidTr="0062294A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61BAB6C" w14:textId="6E2B7693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E8C1BCA" w14:textId="50CCEDA6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012C7C9" w14:textId="23B0A845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B8734B9" w14:textId="3C8A71AF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FE7AB7" w14:textId="126CB66C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70F22603" w14:textId="77777777" w:rsidR="00DC38F3" w:rsidRDefault="00DC38F3" w:rsidP="006229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C38F3" w14:paraId="6BB1BAA7" w14:textId="77777777" w:rsidTr="00DC38F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444DA32" w14:textId="4488D9A8" w:rsidR="00DC38F3" w:rsidRPr="00AD5FBA" w:rsidRDefault="00DC38F3" w:rsidP="0062294A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Roller/Slider-2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70739F35" w14:textId="32D78C27" w:rsidR="00DC38F3" w:rsidRPr="006208CB" w:rsidRDefault="00DC38F3" w:rsidP="0062294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2287AE7" wp14:editId="2AE59410">
                        <wp:extent cx="1772285" cy="1480185"/>
                        <wp:effectExtent l="0" t="0" r="0" b="5715"/>
                        <wp:docPr id="2024436158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4436158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80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DC38F3" w14:paraId="3C723EE0" w14:textId="77777777" w:rsidTr="0062294A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EAF9570" w14:textId="2A891F0E" w:rsidR="00DC38F3" w:rsidRPr="00BE6656" w:rsidRDefault="00DC38F3" w:rsidP="0062294A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104B3CA" w14:textId="6979322D" w:rsidR="00DC38F3" w:rsidRPr="00154A1A" w:rsidRDefault="00DC38F3" w:rsidP="0062294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9 face(s)</w:t>
                        </w:r>
                      </w:p>
                    </w:tc>
                  </w:tr>
                  <w:tr w:rsidR="00DC38F3" w14:paraId="364F9BD6" w14:textId="77777777" w:rsidTr="0062294A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11BC718" w14:textId="271A33F4" w:rsidR="00DC38F3" w:rsidRDefault="00DC38F3" w:rsidP="0062294A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1B19FE3" w14:textId="3347D349" w:rsidR="00DC38F3" w:rsidRDefault="00DC38F3" w:rsidP="0062294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Roller/Slider</w:t>
                        </w:r>
                      </w:p>
                    </w:tc>
                  </w:tr>
                </w:tbl>
                <w:p w14:paraId="05E2DFD6" w14:textId="77777777" w:rsidR="00DC38F3" w:rsidRPr="004C6DEB" w:rsidRDefault="00DC38F3" w:rsidP="0062294A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DC38F3" w14:paraId="2B90D4B9" w14:textId="77777777" w:rsidTr="0062294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41EA574F" w14:textId="2F854383" w:rsidR="00DC38F3" w:rsidRPr="003F154A" w:rsidRDefault="00DC38F3" w:rsidP="006229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C38F3" w14:paraId="2F2BCDE7" w14:textId="77777777" w:rsidTr="0062294A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6243835" w14:textId="75E5E768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68D202C" w14:textId="594A0F16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F180670" w14:textId="4ED51425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7BBB0FB" w14:textId="4E30D12E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681732A" w14:textId="3D14B28B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C38F3" w14:paraId="4A43E871" w14:textId="77777777" w:rsidTr="0062294A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E86E0DF" w14:textId="7E192C56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6DAF90" w14:textId="49F257FC" w:rsidR="00DC38F3" w:rsidRPr="00EF37BF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24.554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5F51E60" w14:textId="791480E2" w:rsidR="00DC38F3" w:rsidRPr="00EF37BF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-18.8331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79B1467" w14:textId="297AC535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1,535.81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36A90DB" w14:textId="2071837E" w:rsidR="00DC38F3" w:rsidRPr="00EF37BF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1,536.12</w:t>
                        </w:r>
                      </w:p>
                    </w:tc>
                  </w:tr>
                  <w:tr w:rsidR="00DC38F3" w14:paraId="69358E20" w14:textId="77777777" w:rsidTr="0062294A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A390A73" w14:textId="26C6E2F8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952979F" w14:textId="71263623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8F914B" w14:textId="22A14774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C5BE9E" w14:textId="65EC490F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32E7B1B" w14:textId="3DCE3491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469A613A" w14:textId="77777777" w:rsidR="00DC38F3" w:rsidRDefault="00DC38F3" w:rsidP="006229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7C4DC2B2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DC38F3" w14:paraId="0E802110" w14:textId="77777777" w:rsidTr="009014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E33152F" w14:textId="024F6F8D" w:rsidR="00DC38F3" w:rsidRPr="004E282D" w:rsidRDefault="00DC38F3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8C082EB" w14:textId="40ED5EB4" w:rsidR="00DC38F3" w:rsidRPr="004E282D" w:rsidRDefault="00DC38F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870E7FA" w14:textId="3CEBFADF" w:rsidR="00DC38F3" w:rsidRPr="004E282D" w:rsidRDefault="00DC38F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DC38F3" w14:paraId="1A3F87FA" w14:textId="77777777" w:rsidTr="00ED624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648121FA" w14:textId="6DADE6B1" w:rsidR="00DC38F3" w:rsidRPr="00F42DD1" w:rsidRDefault="00DC38F3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49015261" w14:textId="0F22CA1D" w:rsidR="00DC38F3" w:rsidRPr="006208CB" w:rsidRDefault="00DC38F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44B0641F" wp14:editId="3A74B8E2">
                        <wp:extent cx="1907540" cy="1592580"/>
                        <wp:effectExtent l="0" t="0" r="0" b="7620"/>
                        <wp:docPr id="1559128417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912841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592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DC38F3" w14:paraId="3FAE404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5166694" w14:textId="4F4C2226" w:rsidR="00DC38F3" w:rsidRPr="00BE6656" w:rsidRDefault="00DC38F3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76A2F87" w14:textId="36C6F6CE" w:rsidR="00DC38F3" w:rsidRPr="00B77EA3" w:rsidRDefault="00DC38F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DC38F3" w14:paraId="62C39455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1BB5E42" w14:textId="041E68BC" w:rsidR="00DC38F3" w:rsidRDefault="00DC38F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C1BD4E8" w14:textId="1DA49E56" w:rsidR="00DC38F3" w:rsidRDefault="00DC38F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DC38F3" w14:paraId="664580E9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E19B8EA" w14:textId="136F6AC6" w:rsidR="00DC38F3" w:rsidRDefault="00DC38F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BD7F101" w14:textId="345FF8A2" w:rsidR="00DC38F3" w:rsidRDefault="00DC38F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1,500 N</w:t>
                        </w:r>
                      </w:p>
                    </w:tc>
                  </w:tr>
                </w:tbl>
                <w:p w14:paraId="59A496F1" w14:textId="77777777" w:rsidR="00DC38F3" w:rsidRDefault="00DC38F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095FB09E" w14:textId="6B47017D" w:rsidR="005273D5" w:rsidRDefault="005273D5" w:rsidP="000A7C6B">
            <w:pPr>
              <w:rPr>
                <w:rStyle w:val="Strong"/>
              </w:rPr>
            </w:pPr>
          </w:p>
        </w:tc>
      </w:tr>
    </w:tbl>
    <w:p w14:paraId="49A0A0CC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07244DBD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2459338" w14:textId="0C32C71A" w:rsidR="005F5B79" w:rsidRDefault="00DC38F3" w:rsidP="000A7C6B">
            <w:pPr>
              <w:pStyle w:val="Heading1"/>
            </w:pPr>
            <w:bookmarkStart w:id="6" w:name="_Toc155023015"/>
            <w:r>
              <w:lastRenderedPageBreak/>
              <w:t>Resultant Forces</w:t>
            </w:r>
            <w:bookmarkEnd w:id="6"/>
          </w:p>
          <w:p w14:paraId="322D8E68" w14:textId="72373364" w:rsidR="005F5B79" w:rsidRPr="000B04D4" w:rsidRDefault="00DC38F3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098AE2A4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8BCF510" w14:textId="17D41D05" w:rsidR="005F5B79" w:rsidRDefault="00DC38F3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4123304" w14:textId="27CB6100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93BEFE0" w14:textId="021828CD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B6E52E5" w14:textId="49688A3E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26EF1F6" w14:textId="6BDEA6F7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5452AE1" w14:textId="442085CF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6ECFA17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0256C72" w14:textId="3F6A019D" w:rsidR="005F5B79" w:rsidRPr="004D2956" w:rsidRDefault="00DC38F3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6BE141A" w14:textId="4054FF76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515F63F" w14:textId="73E1E689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5.05447e-05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694AFB2" w14:textId="4A8C3B59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0.000123978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250D37" w14:textId="57B8359C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1,500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578D0BE" w14:textId="2EBA3DAD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1,500</w:t>
                  </w:r>
                </w:p>
              </w:tc>
            </w:tr>
          </w:tbl>
          <w:p w14:paraId="2C4321DE" w14:textId="6B00EED3" w:rsidR="005F5B79" w:rsidRPr="000B04D4" w:rsidRDefault="00DC38F3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2AC32EBE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6770F80" w14:textId="5C42AA2B" w:rsidR="005F5B79" w:rsidRDefault="00DC38F3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09A70C6" w14:textId="26C6C4A3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FE53C82" w14:textId="4335445D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84F4C9A" w14:textId="36B835DA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53A6FB6" w14:textId="7685819A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DDC62B3" w14:textId="41E161F7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321BFE61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CE4EDF7" w14:textId="048716FB" w:rsidR="005F5B79" w:rsidRPr="004D2956" w:rsidRDefault="00DC38F3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89E663" w14:textId="327278A8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6582CA5" w14:textId="6D8C8C75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FB5971F" w14:textId="53F6B7DF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47370A7" w14:textId="7AC9EB73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BB5A230" w14:textId="7E781BB1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76FA9B4A" w14:textId="77777777" w:rsidR="005F5B79" w:rsidRDefault="005F5B79" w:rsidP="000A7C6B"/>
        </w:tc>
      </w:tr>
      <w:tr w:rsidR="005F5B79" w14:paraId="7E25A42A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16C6F5D9" w14:textId="70CD67F0" w:rsidR="00C6072D" w:rsidRPr="000B04D4" w:rsidRDefault="00DC38F3" w:rsidP="00C6072D">
            <w:pPr>
              <w:pStyle w:val="Heading2"/>
            </w:pPr>
            <w:bookmarkStart w:id="7" w:name="_Toc243733151"/>
            <w:bookmarkStart w:id="8" w:name="_Toc245020119"/>
            <w:bookmarkStart w:id="9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71E725CF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9D2436C" w14:textId="5005C651" w:rsidR="00C6072D" w:rsidRDefault="00DC38F3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2716BEA" w14:textId="234ECE23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445B625" w14:textId="462DE39C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1695D84" w14:textId="2F6D16EF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2357402" w14:textId="166E9F50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7B04F82" w14:textId="3DEF1009" w:rsidR="00C6072D" w:rsidRDefault="00DC38F3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6E96832D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BA27281" w14:textId="089601F9" w:rsidR="00C6072D" w:rsidRPr="004D2956" w:rsidRDefault="00DC38F3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20FA5E4" w14:textId="2146E15E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D5BEC4E" w14:textId="6981B0AF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-0.00016035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8522F5" w14:textId="071598EF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0.00016775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09AFACE" w14:textId="2CE28C57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-0.000262856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4947699" w14:textId="1747006A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0.000350636</w:t>
                  </w:r>
                </w:p>
              </w:tc>
            </w:tr>
          </w:tbl>
          <w:p w14:paraId="1F334D03" w14:textId="65DEC5CB" w:rsidR="00C6072D" w:rsidRPr="000B04D4" w:rsidRDefault="00DC38F3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2A267F65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E1E22B7" w14:textId="566FD346" w:rsidR="00C6072D" w:rsidRDefault="00DC38F3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52689EB" w14:textId="2884C179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285C222" w14:textId="2A1EA11A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07549F4" w14:textId="09823A87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EA2C093" w14:textId="18C85168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4C2A451" w14:textId="5727AB30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C2D51B9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F21E39" w14:textId="1B08FD4C" w:rsidR="00C6072D" w:rsidRPr="004D2956" w:rsidRDefault="00DC38F3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07E2857" w14:textId="07FF0851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2DE7991" w14:textId="74172AF9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EA9DAD" w14:textId="640BF20E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2AF9BD6" w14:textId="57E7AF10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5FA3E1A" w14:textId="27DF4780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36CD543E" w14:textId="2957B611" w:rsidR="005F5B79" w:rsidRDefault="005F5B79" w:rsidP="000A7C6B"/>
        </w:tc>
      </w:tr>
      <w:bookmarkEnd w:id="7"/>
      <w:bookmarkEnd w:id="8"/>
      <w:bookmarkEnd w:id="9"/>
    </w:tbl>
    <w:p w14:paraId="616FB239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2C754073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5151897" w14:textId="390E2A3F" w:rsidR="00EC2432" w:rsidRDefault="00DC38F3" w:rsidP="000A7C6B">
            <w:pPr>
              <w:pStyle w:val="Heading1"/>
            </w:pPr>
            <w:bookmarkStart w:id="10" w:name="_Toc243733152"/>
            <w:bookmarkStart w:id="11" w:name="_Toc245020120"/>
            <w:bookmarkStart w:id="12" w:name="_Toc245020152"/>
            <w:bookmarkStart w:id="13" w:name="_Toc155023016"/>
            <w:r>
              <w:lastRenderedPageBreak/>
              <w:t>Study Results</w:t>
            </w:r>
            <w:bookmarkEnd w:id="13"/>
          </w:p>
          <w:p w14:paraId="2FA4069C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88"/>
              <w:gridCol w:w="2831"/>
              <w:gridCol w:w="2720"/>
              <w:gridCol w:w="2699"/>
            </w:tblGrid>
            <w:tr w:rsidR="00DC38F3" w14:paraId="681E0045" w14:textId="77777777" w:rsidTr="0062294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8213E3" w14:textId="03F68976" w:rsidR="00DC38F3" w:rsidRDefault="00DC38F3" w:rsidP="00DC38F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841D723" w14:textId="50B09242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0E7344E" w14:textId="7756A9AE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0CE5EF6" w14:textId="09665277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C38F3" w14:paraId="596CFB49" w14:textId="77777777" w:rsidTr="0062294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1FD4F66" w14:textId="192FC5D5" w:rsidR="00DC38F3" w:rsidRPr="004D2956" w:rsidRDefault="00DC38F3" w:rsidP="00DC38F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DDBF151" w14:textId="20119300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62685B8" w14:textId="77777777" w:rsidR="00DC38F3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5.095e+04N/m^2</w:t>
                  </w:r>
                </w:p>
                <w:p w14:paraId="09C59489" w14:textId="0EE49F6A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23258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BA4162D" w14:textId="77777777" w:rsidR="00DC38F3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5.157e+07N/m^2</w:t>
                  </w:r>
                </w:p>
                <w:p w14:paraId="7BDFF2A7" w14:textId="50F3925D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22623</w:t>
                  </w:r>
                </w:p>
              </w:tc>
            </w:tr>
            <w:tr w:rsidR="00DC38F3" w14:paraId="544587EC" w14:textId="77777777" w:rsidTr="0062294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4F0FADB" w14:textId="19A0B033" w:rsidR="00DC38F3" w:rsidRDefault="00DC38F3" w:rsidP="00DC38F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44945411" wp14:editId="7D24DC43">
                        <wp:extent cx="6858000" cy="3964940"/>
                        <wp:effectExtent l="0" t="0" r="0" b="0"/>
                        <wp:docPr id="1643755217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3755217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D48D81" w14:textId="79816DDD" w:rsidR="00DC38F3" w:rsidRPr="004D2956" w:rsidRDefault="00DC38F3" w:rsidP="00DC38F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2-Stress-Stress1</w:t>
                  </w:r>
                </w:p>
              </w:tc>
            </w:tr>
          </w:tbl>
          <w:p w14:paraId="370D2BC4" w14:textId="77777777" w:rsidR="00DC38F3" w:rsidRDefault="00DC38F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499"/>
              <w:gridCol w:w="2104"/>
            </w:tblGrid>
            <w:tr w:rsidR="00DC38F3" w14:paraId="098BBC87" w14:textId="77777777" w:rsidTr="0062294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0A16E26" w14:textId="1AAE2543" w:rsidR="00DC38F3" w:rsidRDefault="00DC38F3" w:rsidP="00DC38F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C0B7042" w14:textId="70DC615B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DDE869F" w14:textId="1459A198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CDF31F1" w14:textId="023D8400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C38F3" w14:paraId="0600C48F" w14:textId="77777777" w:rsidTr="0062294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0CC2F94" w14:textId="7B92D388" w:rsidR="00DC38F3" w:rsidRPr="004D2956" w:rsidRDefault="00DC38F3" w:rsidP="00DC38F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44A24DF" w14:textId="443738B7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F1CB57F" w14:textId="77777777" w:rsidR="00DC38F3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6B754C43" w14:textId="1B6BBB8E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C6F7CFE" w14:textId="77777777" w:rsidR="00DC38F3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1.513e-01mm</w:t>
                  </w:r>
                </w:p>
                <w:p w14:paraId="0DFB8A99" w14:textId="1C1AE3D5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31579</w:t>
                  </w:r>
                </w:p>
              </w:tc>
            </w:tr>
            <w:tr w:rsidR="00DC38F3" w14:paraId="47E806F3" w14:textId="77777777" w:rsidTr="0062294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6816588" w14:textId="042540B2" w:rsidR="00DC38F3" w:rsidRDefault="00DC38F3" w:rsidP="00DC38F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42FA157" wp14:editId="22A87F8D">
                        <wp:extent cx="6858000" cy="3964940"/>
                        <wp:effectExtent l="0" t="0" r="0" b="0"/>
                        <wp:docPr id="1882161600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2161600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210C78" w14:textId="59E9D4D6" w:rsidR="00DC38F3" w:rsidRPr="004D2956" w:rsidRDefault="00DC38F3" w:rsidP="00DC38F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2-Displacement-Displacement1</w:t>
                  </w:r>
                </w:p>
              </w:tc>
            </w:tr>
          </w:tbl>
          <w:p w14:paraId="5B779A0E" w14:textId="77777777" w:rsidR="00DC38F3" w:rsidRDefault="00DC38F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DC38F3" w14:paraId="21F9CBE2" w14:textId="77777777" w:rsidTr="0062294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15F7482" w14:textId="0B3E3B22" w:rsidR="00DC38F3" w:rsidRDefault="00DC38F3" w:rsidP="00DC38F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057D1D" w14:textId="5EBDADDC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9D8BDD" w14:textId="4824395F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60B7E52" w14:textId="633F476B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C38F3" w14:paraId="3F269912" w14:textId="77777777" w:rsidTr="0062294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70F6A82" w14:textId="5B90EDAF" w:rsidR="00DC38F3" w:rsidRPr="004D2956" w:rsidRDefault="00DC38F3" w:rsidP="00DC38F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575A2B0" w14:textId="7E3F5505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F75C299" w14:textId="77777777" w:rsidR="00DC38F3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2.901e-07</w:t>
                  </w:r>
                </w:p>
                <w:p w14:paraId="3CEF333F" w14:textId="73B73761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15964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5EFE78B" w14:textId="77777777" w:rsidR="00DC38F3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1.577e-04</w:t>
                  </w:r>
                </w:p>
                <w:p w14:paraId="3F8DD4B9" w14:textId="5F92706C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15772</w:t>
                  </w:r>
                </w:p>
              </w:tc>
            </w:tr>
            <w:tr w:rsidR="00DC38F3" w14:paraId="1FE00450" w14:textId="77777777" w:rsidTr="0062294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6CB158A" w14:textId="1CF45B92" w:rsidR="00DC38F3" w:rsidRDefault="00DC38F3" w:rsidP="00DC38F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6569C096" wp14:editId="4E721BDA">
                        <wp:extent cx="6858000" cy="3964940"/>
                        <wp:effectExtent l="0" t="0" r="0" b="0"/>
                        <wp:docPr id="63141241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141241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8062C57" w14:textId="36F2ADE8" w:rsidR="00DC38F3" w:rsidRPr="004D2956" w:rsidRDefault="00DC38F3" w:rsidP="00DC38F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2-Strain-Strain1</w:t>
                  </w:r>
                </w:p>
              </w:tc>
            </w:tr>
          </w:tbl>
          <w:p w14:paraId="067EC806" w14:textId="77777777" w:rsidR="00DC38F3" w:rsidRPr="000B04D4" w:rsidRDefault="00DC38F3" w:rsidP="000A7C6B"/>
          <w:bookmarkEnd w:id="10"/>
          <w:bookmarkEnd w:id="11"/>
          <w:bookmarkEnd w:id="12"/>
          <w:p w14:paraId="52EEC12A" w14:textId="529774AA" w:rsidR="00EC2432" w:rsidRDefault="00EC2432" w:rsidP="000A7C6B"/>
        </w:tc>
      </w:tr>
    </w:tbl>
    <w:p w14:paraId="16153E88" w14:textId="5C88AA6B" w:rsidR="00AC3438" w:rsidRPr="00AC3438" w:rsidRDefault="00AC3438" w:rsidP="00FE0924"/>
    <w:sectPr w:rsidR="00AC3438" w:rsidRPr="00AC3438" w:rsidSect="00DC38F3">
      <w:footerReference w:type="default" r:id="rId15"/>
      <w:footerReference w:type="first" r:id="rId1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BC756" w14:textId="77777777" w:rsidR="00DC38F3" w:rsidRDefault="00DC38F3" w:rsidP="00F25CD7">
      <w:pPr>
        <w:spacing w:after="0" w:line="240" w:lineRule="auto"/>
      </w:pPr>
      <w:r>
        <w:separator/>
      </w:r>
    </w:p>
  </w:endnote>
  <w:endnote w:type="continuationSeparator" w:id="0">
    <w:p w14:paraId="42A02E1A" w14:textId="77777777" w:rsidR="00DC38F3" w:rsidRDefault="00DC38F3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4BEBC4A8" w14:textId="77777777" w:rsidTr="003E1AE9">
      <w:tc>
        <w:tcPr>
          <w:tcW w:w="867" w:type="pct"/>
        </w:tcPr>
        <w:p w14:paraId="65BDC8FE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DF4FC12" wp14:editId="0A76EF05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3CD49483" w14:textId="1B4D2970" w:rsidR="00FD315C" w:rsidRDefault="00DC38F3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42523012" w14:textId="5344D758" w:rsidR="00FD315C" w:rsidRDefault="00DC38F3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Sheet v1[1].step</w:t>
          </w:r>
        </w:p>
      </w:tc>
      <w:tc>
        <w:tcPr>
          <w:tcW w:w="0" w:type="auto"/>
          <w:vAlign w:val="bottom"/>
        </w:tcPr>
        <w:p w14:paraId="660AEB25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2EE42F2F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75C6EAD6" w14:textId="77777777" w:rsidTr="00BF0BC4">
      <w:tc>
        <w:tcPr>
          <w:tcW w:w="1908" w:type="dxa"/>
        </w:tcPr>
        <w:p w14:paraId="1AE7BE4F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FBC5A4D" wp14:editId="47E0FA63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477CAA2D" w14:textId="1CF22AAD" w:rsidR="00FD315C" w:rsidRDefault="00DC38F3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14995325" w14:textId="11226C7E" w:rsidR="00FD315C" w:rsidRDefault="00DC38F3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Sheet v1[1].step</w:t>
          </w:r>
        </w:p>
      </w:tc>
      <w:tc>
        <w:tcPr>
          <w:tcW w:w="360" w:type="dxa"/>
          <w:vAlign w:val="bottom"/>
        </w:tcPr>
        <w:p w14:paraId="59178144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B2C0B7A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3B9A1" w14:textId="77777777" w:rsidR="00DC38F3" w:rsidRDefault="00DC38F3" w:rsidP="00F25CD7">
      <w:pPr>
        <w:spacing w:after="0" w:line="240" w:lineRule="auto"/>
      </w:pPr>
      <w:r>
        <w:separator/>
      </w:r>
    </w:p>
  </w:footnote>
  <w:footnote w:type="continuationSeparator" w:id="0">
    <w:p w14:paraId="277A8ECA" w14:textId="77777777" w:rsidR="00DC38F3" w:rsidRDefault="00DC38F3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F3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38F3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D935"/>
  <w15:docId w15:val="{14949188-99F7-4A6F-8861-0ED2361C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1</TotalTime>
  <Pages>7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FC</dc:creator>
  <cp:lastModifiedBy>Syed Shayan Ahmed</cp:lastModifiedBy>
  <cp:revision>1</cp:revision>
  <dcterms:created xsi:type="dcterms:W3CDTF">2024-01-01T12:35:00Z</dcterms:created>
  <dcterms:modified xsi:type="dcterms:W3CDTF">2024-01-01T12:36:00Z</dcterms:modified>
</cp:coreProperties>
</file>